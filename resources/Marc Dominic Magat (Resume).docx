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341" w:type="dxa"/>
        <w:tblInd w:w="-284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86"/>
        <w:gridCol w:w="284"/>
        <w:gridCol w:w="7371"/>
      </w:tblGrid>
      <w:tr w:rsidR="001B2ABD" w14:paraId="1040EC51" w14:textId="77777777" w:rsidTr="000E6BB5">
        <w:trPr>
          <w:trHeight w:val="2761"/>
        </w:trPr>
        <w:tc>
          <w:tcPr>
            <w:tcW w:w="3686" w:type="dxa"/>
            <w:vAlign w:val="bottom"/>
          </w:tcPr>
          <w:p w14:paraId="3EAF600D" w14:textId="39181FFD" w:rsidR="001B2ABD" w:rsidRDefault="00296A5D" w:rsidP="001B2ABD">
            <w:pPr>
              <w:tabs>
                <w:tab w:val="left" w:pos="990"/>
              </w:tabs>
              <w:jc w:val="center"/>
            </w:pPr>
            <w:r w:rsidRPr="00296A5D">
              <w:rPr>
                <w:noProof/>
                <w:lang w:val="en-PH" w:eastAsia="en-PH"/>
              </w:rPr>
              <w:drawing>
                <wp:inline distT="0" distB="0" distL="0" distR="0" wp14:anchorId="594990CF" wp14:editId="5F5117D7">
                  <wp:extent cx="1828800" cy="1828800"/>
                  <wp:effectExtent l="76200" t="76200" r="76200" b="76200"/>
                  <wp:docPr id="4" name="Picture 4" descr="C:\Users\MarcM\Desktop\2x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M\Desktop\2x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ellipse">
                            <a:avLst/>
                          </a:prstGeom>
                          <a:noFill/>
                          <a:ln w="63500" cap="rnd" cmpd="sng">
                            <a:solidFill>
                              <a:srgbClr val="548AB7"/>
                            </a:solidFill>
                            <a:prstDash val="solid"/>
                            <a:round/>
                          </a:ln>
                          <a:effectLst>
                            <a:outerShdw dist="50800" dir="5400000" sx="9000" sy="9000" algn="ctr" rotWithShape="0">
                              <a:srgbClr val="00B0F0"/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</w:tcPr>
          <w:p w14:paraId="6904958E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7371" w:type="dxa"/>
            <w:vAlign w:val="bottom"/>
          </w:tcPr>
          <w:p w14:paraId="6FEA69AF" w14:textId="77777777" w:rsidR="001B2ABD" w:rsidRPr="003D442A" w:rsidRDefault="00A054E9" w:rsidP="001B2ABD">
            <w:pPr>
              <w:pStyle w:val="Title"/>
              <w:rPr>
                <w:sz w:val="80"/>
              </w:rPr>
            </w:pPr>
            <w:r w:rsidRPr="003D442A">
              <w:rPr>
                <w:sz w:val="80"/>
              </w:rPr>
              <w:t>Marc Dominic Magat</w:t>
            </w:r>
          </w:p>
          <w:p w14:paraId="0EE55D82" w14:textId="6ACB9FBC" w:rsidR="001B2ABD" w:rsidRDefault="00296A5D" w:rsidP="00A054E9">
            <w:pPr>
              <w:pStyle w:val="Subtitle"/>
            </w:pPr>
            <w:r w:rsidRPr="008E6CD5">
              <w:rPr>
                <w:spacing w:val="1"/>
                <w:w w:val="91"/>
              </w:rPr>
              <w:t>.Net Develope</w:t>
            </w:r>
            <w:r w:rsidRPr="008E6CD5">
              <w:rPr>
                <w:spacing w:val="2"/>
                <w:w w:val="91"/>
              </w:rPr>
              <w:t>r</w:t>
            </w:r>
          </w:p>
        </w:tc>
      </w:tr>
      <w:tr w:rsidR="001B2ABD" w14:paraId="5B36D344" w14:textId="77777777" w:rsidTr="000E6BB5">
        <w:trPr>
          <w:trHeight w:val="13676"/>
        </w:trPr>
        <w:tc>
          <w:tcPr>
            <w:tcW w:w="3686" w:type="dxa"/>
          </w:tcPr>
          <w:sdt>
            <w:sdtPr>
              <w:id w:val="-1711873194"/>
              <w:placeholder>
                <w:docPart w:val="65B3037A956E4EAAA903C167FEADD511"/>
              </w:placeholder>
              <w:temporary/>
              <w:showingPlcHdr/>
              <w15:appearance w15:val="hidden"/>
            </w:sdtPr>
            <w:sdtEndPr/>
            <w:sdtContent>
              <w:p w14:paraId="25B699B9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4A081490" w14:textId="74A57E9B" w:rsidR="00036450" w:rsidRDefault="00050282" w:rsidP="00050282">
            <w:r>
              <w:t>Full Name: Marc Dominic M. Magat</w:t>
            </w:r>
          </w:p>
          <w:p w14:paraId="0BF6FAD2" w14:textId="0FA76678" w:rsidR="00050282" w:rsidRDefault="006E5F4B" w:rsidP="00050282">
            <w:r>
              <w:t>Age: 26</w:t>
            </w:r>
          </w:p>
          <w:p w14:paraId="3309BCDE" w14:textId="02EA4370" w:rsidR="00036450" w:rsidRDefault="00050282" w:rsidP="00036450">
            <w:r>
              <w:t>Address:</w:t>
            </w:r>
            <w:r w:rsidR="00CA72F6">
              <w:t xml:space="preserve"> </w:t>
            </w:r>
            <w:proofErr w:type="spellStart"/>
            <w:r w:rsidR="00CA72F6">
              <w:t>Pagbilao</w:t>
            </w:r>
            <w:proofErr w:type="spellEnd"/>
            <w:r w:rsidR="00CA72F6">
              <w:t xml:space="preserve"> Quezon</w:t>
            </w:r>
          </w:p>
          <w:p w14:paraId="64DDCC39" w14:textId="1EFD75FE" w:rsidR="00050282" w:rsidRDefault="00050282" w:rsidP="00050282">
            <w:pPr>
              <w:pStyle w:val="Heading3"/>
              <w:rPr>
                <w:rFonts w:asciiTheme="minorHAnsi" w:eastAsiaTheme="minorEastAsia" w:hAnsiTheme="minorHAnsi" w:cstheme="minorBidi"/>
                <w:color w:val="auto"/>
                <w:sz w:val="18"/>
                <w:szCs w:val="22"/>
              </w:rPr>
            </w:pPr>
            <w:r>
              <w:t>Objec</w:t>
            </w:r>
            <w:r w:rsidR="00DB6CF5">
              <w:t>tive</w:t>
            </w:r>
          </w:p>
          <w:p w14:paraId="627E3400" w14:textId="103221C9" w:rsidR="00050282" w:rsidRDefault="00050282" w:rsidP="00036450">
            <w:r>
              <w:t>To be</w:t>
            </w:r>
            <w:r w:rsidRPr="00A3569F">
              <w:t xml:space="preserve"> part in a progressive and growing organization where I can enhance my knowledge and skills and gain </w:t>
            </w:r>
            <w:r>
              <w:t>more</w:t>
            </w:r>
            <w:r w:rsidRPr="00A3569F">
              <w:t xml:space="preserve"> experience while improving the organization's reputation and productivity.</w:t>
            </w:r>
          </w:p>
          <w:sdt>
            <w:sdtPr>
              <w:id w:val="-1954003311"/>
              <w:placeholder>
                <w:docPart w:val="CF9B9EC1D9094D66A7C9458D56A301C5"/>
              </w:placeholder>
              <w:temporary/>
              <w:showingPlcHdr/>
              <w15:appearance w15:val="hidden"/>
            </w:sdtPr>
            <w:sdtEndPr/>
            <w:sdtContent>
              <w:p w14:paraId="179F6159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4A70D318068848DB8B452D43D3E145B3"/>
              </w:placeholder>
              <w:temporary/>
              <w:showingPlcHdr/>
              <w15:appearance w15:val="hidden"/>
            </w:sdtPr>
            <w:sdtEndPr/>
            <w:sdtContent>
              <w:p w14:paraId="58665EDC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6624BF4D" w14:textId="17AD32E2" w:rsidR="004D3011" w:rsidRDefault="006E5F4B" w:rsidP="004D3011">
            <w:r>
              <w:t>09762152445</w:t>
            </w:r>
          </w:p>
          <w:p w14:paraId="6A85D580" w14:textId="77777777" w:rsidR="00513930" w:rsidRPr="004D3011" w:rsidRDefault="00513930" w:rsidP="004D3011"/>
          <w:sdt>
            <w:sdtPr>
              <w:id w:val="67859272"/>
              <w:placeholder>
                <w:docPart w:val="AF2B0B207EB94CB19FCA1CBFEA442213"/>
              </w:placeholder>
              <w:temporary/>
              <w:showingPlcHdr/>
              <w15:appearance w15:val="hidden"/>
            </w:sdtPr>
            <w:sdtEndPr/>
            <w:sdtContent>
              <w:p w14:paraId="2ACBE6BC" w14:textId="77777777" w:rsidR="004D3011" w:rsidRDefault="004D3011" w:rsidP="004D3011">
                <w:r w:rsidRPr="004D3011">
                  <w:t>WEBSITE:</w:t>
                </w:r>
              </w:p>
            </w:sdtContent>
          </w:sdt>
          <w:p w14:paraId="47F76B9C" w14:textId="5A0F871A" w:rsidR="004D3011" w:rsidRDefault="00513930" w:rsidP="004D3011">
            <w:r w:rsidRPr="00513930">
              <w:t>https://macdomagat.github.io/OnlinePortfolio/index.html</w:t>
            </w:r>
          </w:p>
          <w:p w14:paraId="16E83640" w14:textId="77777777" w:rsidR="00513930" w:rsidRDefault="00513930" w:rsidP="004D3011"/>
          <w:p w14:paraId="0971AFDD" w14:textId="773409F7" w:rsidR="009B63B9" w:rsidRDefault="009B63B9" w:rsidP="004D3011">
            <w:r>
              <w:t>LinkedIn:</w:t>
            </w:r>
          </w:p>
          <w:p w14:paraId="1EB16B37" w14:textId="77777777" w:rsidR="009B63B9" w:rsidRDefault="009B63B9" w:rsidP="009B63B9">
            <w:r>
              <w:t>www.linkedin.com/in/</w:t>
            </w:r>
          </w:p>
          <w:p w14:paraId="226F3275" w14:textId="77BAAAF3" w:rsidR="009B63B9" w:rsidRDefault="009B63B9" w:rsidP="004D3011">
            <w:proofErr w:type="spellStart"/>
            <w:r>
              <w:t>marcdominicmagat</w:t>
            </w:r>
            <w:proofErr w:type="spellEnd"/>
          </w:p>
          <w:p w14:paraId="2F5BF4C2" w14:textId="77777777" w:rsidR="009B63B9" w:rsidRDefault="009B63B9" w:rsidP="004D3011"/>
          <w:sdt>
            <w:sdtPr>
              <w:id w:val="-240260293"/>
              <w:placeholder>
                <w:docPart w:val="D68FA88AC1A4458DA42BCA41EB7D583E"/>
              </w:placeholder>
              <w:temporary/>
              <w:showingPlcHdr/>
              <w15:appearance w15:val="hidden"/>
            </w:sdtPr>
            <w:sdtEndPr/>
            <w:sdtContent>
              <w:p w14:paraId="79E8141D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0F3F26DC" w14:textId="7EB77696" w:rsidR="00556B34" w:rsidRPr="00556B34" w:rsidRDefault="00A054E9" w:rsidP="00A054E9">
            <w:pPr>
              <w:rPr>
                <w:rStyle w:val="Hyperlink"/>
                <w:color w:val="auto"/>
                <w:u w:val="none"/>
              </w:rPr>
            </w:pPr>
            <w:r>
              <w:t>Marcdominic16@gmail.com</w:t>
            </w:r>
          </w:p>
          <w:p w14:paraId="78971AA9" w14:textId="629DFDEE" w:rsidR="00556B34" w:rsidRDefault="00556B34" w:rsidP="00556B34">
            <w:pPr>
              <w:pStyle w:val="Heading3"/>
              <w:rPr>
                <w:rFonts w:asciiTheme="minorHAnsi" w:eastAsiaTheme="minorEastAsia" w:hAnsiTheme="minorHAnsi" w:cstheme="minorBidi"/>
                <w:color w:val="auto"/>
                <w:sz w:val="18"/>
                <w:szCs w:val="22"/>
              </w:rPr>
            </w:pPr>
            <w:r>
              <w:t>Achievements</w:t>
            </w:r>
          </w:p>
          <w:p w14:paraId="4545AF5A" w14:textId="6541B73B" w:rsidR="00556B34" w:rsidRDefault="00556B34" w:rsidP="00556B34">
            <w:pPr>
              <w:pStyle w:val="ListParagraph"/>
              <w:numPr>
                <w:ilvl w:val="0"/>
                <w:numId w:val="2"/>
              </w:numPr>
              <w:ind w:left="447"/>
            </w:pPr>
            <w:r w:rsidRPr="00556B34">
              <w:t>EA Award (May 20, 2024)</w:t>
            </w:r>
            <w:r>
              <w:t xml:space="preserve"> - Fujitsu</w:t>
            </w:r>
          </w:p>
          <w:p w14:paraId="685DA9C8" w14:textId="08864BEC" w:rsidR="00556B34" w:rsidRDefault="00556B34" w:rsidP="00556B34">
            <w:pPr>
              <w:pStyle w:val="ListParagraph"/>
              <w:numPr>
                <w:ilvl w:val="0"/>
                <w:numId w:val="2"/>
              </w:numPr>
              <w:ind w:left="447"/>
            </w:pPr>
            <w:r w:rsidRPr="00556B34">
              <w:t>Best Performer Award (November 9, 2023)</w:t>
            </w:r>
            <w:r>
              <w:t xml:space="preserve"> </w:t>
            </w:r>
            <w:r w:rsidR="00EF747F">
              <w:t>–</w:t>
            </w:r>
            <w:r>
              <w:t xml:space="preserve"> Fujitsu</w:t>
            </w:r>
          </w:p>
          <w:p w14:paraId="555ACA2A" w14:textId="048A3849" w:rsidR="00EF747F" w:rsidRDefault="00EF747F" w:rsidP="00EF747F">
            <w:pPr>
              <w:pStyle w:val="ListParagraph"/>
              <w:numPr>
                <w:ilvl w:val="0"/>
                <w:numId w:val="2"/>
              </w:numPr>
              <w:ind w:left="447"/>
            </w:pPr>
            <w:r w:rsidRPr="00EF747F">
              <w:t>Most Outstanding Employee Award (Q4 of F.Y. 2022)</w:t>
            </w:r>
            <w:r>
              <w:t xml:space="preserve"> - Fujitsu</w:t>
            </w:r>
            <w:bookmarkStart w:id="0" w:name="_GoBack"/>
            <w:bookmarkEnd w:id="0"/>
          </w:p>
          <w:p w14:paraId="60841FB8" w14:textId="07DA9A93" w:rsidR="00556B34" w:rsidRDefault="00556B34" w:rsidP="00556B34">
            <w:pPr>
              <w:pStyle w:val="ListParagraph"/>
              <w:numPr>
                <w:ilvl w:val="0"/>
                <w:numId w:val="2"/>
              </w:numPr>
              <w:ind w:left="447"/>
            </w:pPr>
            <w:r>
              <w:t xml:space="preserve">T24 </w:t>
            </w:r>
            <w:proofErr w:type="spellStart"/>
            <w:r>
              <w:t>Bootcamp</w:t>
            </w:r>
            <w:proofErr w:type="spellEnd"/>
            <w:r>
              <w:t xml:space="preserve"> Rank 1st (November 2020) – </w:t>
            </w:r>
            <w:proofErr w:type="spellStart"/>
            <w:r>
              <w:t>Eastwest</w:t>
            </w:r>
            <w:proofErr w:type="spellEnd"/>
            <w:r>
              <w:t xml:space="preserve"> Bank</w:t>
            </w:r>
          </w:p>
          <w:p w14:paraId="6868B558" w14:textId="4DE5D5DC" w:rsidR="00E9527E" w:rsidRDefault="00E9527E" w:rsidP="00556B34">
            <w:pPr>
              <w:pStyle w:val="ListParagraph"/>
              <w:numPr>
                <w:ilvl w:val="0"/>
                <w:numId w:val="2"/>
              </w:numPr>
              <w:ind w:left="447"/>
            </w:pPr>
            <w:r>
              <w:t xml:space="preserve">Cum Laude (May 2018) – </w:t>
            </w:r>
            <w:proofErr w:type="spellStart"/>
            <w:r>
              <w:t>Dalubhasaan</w:t>
            </w:r>
            <w:proofErr w:type="spellEnd"/>
            <w:r>
              <w:t xml:space="preserve"> ng </w:t>
            </w:r>
            <w:proofErr w:type="spellStart"/>
            <w:r>
              <w:t>Lungsod</w:t>
            </w:r>
            <w:proofErr w:type="spellEnd"/>
            <w:r>
              <w:t xml:space="preserve"> ng </w:t>
            </w:r>
            <w:proofErr w:type="spellStart"/>
            <w:r>
              <w:t>Lucena</w:t>
            </w:r>
            <w:proofErr w:type="spellEnd"/>
          </w:p>
          <w:p w14:paraId="7E885447" w14:textId="0A7EB508" w:rsidR="006E5F4B" w:rsidRDefault="006E5F4B" w:rsidP="006E5F4B">
            <w:pPr>
              <w:pStyle w:val="Heading3"/>
              <w:rPr>
                <w:rFonts w:asciiTheme="minorHAnsi" w:eastAsiaTheme="minorEastAsia" w:hAnsiTheme="minorHAnsi" w:cstheme="minorBidi"/>
                <w:color w:val="auto"/>
                <w:szCs w:val="22"/>
              </w:rPr>
            </w:pPr>
            <w:r>
              <w:t>Skills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723"/>
              <w:gridCol w:w="1723"/>
            </w:tblGrid>
            <w:tr w:rsidR="008E6CD5" w14:paraId="403E7C82" w14:textId="77777777" w:rsidTr="008E6CD5">
              <w:tc>
                <w:tcPr>
                  <w:tcW w:w="1723" w:type="dxa"/>
                  <w:shd w:val="clear" w:color="auto" w:fill="auto"/>
                </w:tcPr>
                <w:p w14:paraId="2D15473C" w14:textId="1CB7C4A9" w:rsidR="008E6CD5" w:rsidRDefault="008A4FC3" w:rsidP="008E6CD5">
                  <w:r>
                    <w:t>•</w:t>
                  </w:r>
                  <w:r w:rsidR="00E4551A">
                    <w:t>.NET Framework</w:t>
                  </w:r>
                </w:p>
              </w:tc>
              <w:tc>
                <w:tcPr>
                  <w:tcW w:w="1723" w:type="dxa"/>
                  <w:shd w:val="clear" w:color="auto" w:fill="auto"/>
                </w:tcPr>
                <w:p w14:paraId="245A88CA" w14:textId="47851D1B" w:rsidR="008E6CD5" w:rsidRDefault="008A4FC3" w:rsidP="008E6CD5">
                  <w:r>
                    <w:t>• HTML</w:t>
                  </w:r>
                </w:p>
              </w:tc>
            </w:tr>
            <w:tr w:rsidR="008E6CD5" w14:paraId="39649AB8" w14:textId="77777777" w:rsidTr="008E6CD5">
              <w:tc>
                <w:tcPr>
                  <w:tcW w:w="1723" w:type="dxa"/>
                  <w:shd w:val="clear" w:color="auto" w:fill="auto"/>
                </w:tcPr>
                <w:p w14:paraId="383B59E0" w14:textId="68A06135" w:rsidR="00E4551A" w:rsidRDefault="008A4FC3" w:rsidP="008E6CD5">
                  <w:r>
                    <w:t xml:space="preserve">• </w:t>
                  </w:r>
                  <w:r w:rsidR="00E4551A">
                    <w:t>C#</w:t>
                  </w:r>
                </w:p>
              </w:tc>
              <w:tc>
                <w:tcPr>
                  <w:tcW w:w="1723" w:type="dxa"/>
                  <w:shd w:val="clear" w:color="auto" w:fill="auto"/>
                </w:tcPr>
                <w:p w14:paraId="57F3A743" w14:textId="57454E84" w:rsidR="008E6CD5" w:rsidRDefault="008A4FC3" w:rsidP="008E6CD5">
                  <w:r>
                    <w:t>• CSS</w:t>
                  </w:r>
                </w:p>
              </w:tc>
            </w:tr>
            <w:tr w:rsidR="008E6CD5" w14:paraId="2BD236BA" w14:textId="77777777" w:rsidTr="008E6CD5">
              <w:tc>
                <w:tcPr>
                  <w:tcW w:w="1723" w:type="dxa"/>
                  <w:shd w:val="clear" w:color="auto" w:fill="auto"/>
                </w:tcPr>
                <w:p w14:paraId="63905577" w14:textId="63D19CE8" w:rsidR="008E6CD5" w:rsidRDefault="008A4FC3" w:rsidP="008E6CD5">
                  <w:r>
                    <w:t xml:space="preserve">• </w:t>
                  </w:r>
                  <w:r w:rsidR="00E4551A">
                    <w:t>VB</w:t>
                  </w:r>
                </w:p>
              </w:tc>
              <w:tc>
                <w:tcPr>
                  <w:tcW w:w="1723" w:type="dxa"/>
                  <w:shd w:val="clear" w:color="auto" w:fill="auto"/>
                </w:tcPr>
                <w:p w14:paraId="332BA127" w14:textId="7D756290" w:rsidR="008E6CD5" w:rsidRDefault="008A4FC3" w:rsidP="008E6CD5">
                  <w:r>
                    <w:t>• JavaScript</w:t>
                  </w:r>
                </w:p>
              </w:tc>
            </w:tr>
            <w:tr w:rsidR="008E6CD5" w14:paraId="105BFB87" w14:textId="77777777" w:rsidTr="008E6CD5">
              <w:tc>
                <w:tcPr>
                  <w:tcW w:w="1723" w:type="dxa"/>
                  <w:shd w:val="clear" w:color="auto" w:fill="auto"/>
                </w:tcPr>
                <w:p w14:paraId="3A8A4414" w14:textId="62443161" w:rsidR="008E6CD5" w:rsidRDefault="008A4FC3" w:rsidP="008E6CD5">
                  <w:r>
                    <w:t xml:space="preserve">• </w:t>
                  </w:r>
                  <w:r w:rsidR="00E4551A">
                    <w:t>ASP</w:t>
                  </w:r>
                </w:p>
              </w:tc>
              <w:tc>
                <w:tcPr>
                  <w:tcW w:w="1723" w:type="dxa"/>
                  <w:shd w:val="clear" w:color="auto" w:fill="auto"/>
                </w:tcPr>
                <w:p w14:paraId="65628A2E" w14:textId="096B97ED" w:rsidR="008E6CD5" w:rsidRDefault="008A4FC3" w:rsidP="008E6CD5">
                  <w:r>
                    <w:t>• Bootstrap</w:t>
                  </w:r>
                </w:p>
              </w:tc>
            </w:tr>
            <w:tr w:rsidR="008E6CD5" w14:paraId="42EE8F5A" w14:textId="77777777" w:rsidTr="008E6CD5">
              <w:tc>
                <w:tcPr>
                  <w:tcW w:w="1723" w:type="dxa"/>
                  <w:shd w:val="clear" w:color="auto" w:fill="auto"/>
                </w:tcPr>
                <w:p w14:paraId="33CD2457" w14:textId="2E6BF5DC" w:rsidR="00E4551A" w:rsidRDefault="008A4FC3" w:rsidP="008E6CD5">
                  <w:r>
                    <w:t xml:space="preserve">• </w:t>
                  </w:r>
                  <w:r w:rsidR="00E4551A">
                    <w:t>MS SQL</w:t>
                  </w:r>
                </w:p>
              </w:tc>
              <w:tc>
                <w:tcPr>
                  <w:tcW w:w="1723" w:type="dxa"/>
                  <w:shd w:val="clear" w:color="auto" w:fill="auto"/>
                </w:tcPr>
                <w:p w14:paraId="5FF7DD38" w14:textId="7A6E22ED" w:rsidR="008E6CD5" w:rsidRDefault="008A4FC3" w:rsidP="008E6CD5">
                  <w:r>
                    <w:t xml:space="preserve">• </w:t>
                  </w:r>
                  <w:proofErr w:type="spellStart"/>
                  <w:r>
                    <w:t>WinForms</w:t>
                  </w:r>
                  <w:proofErr w:type="spellEnd"/>
                </w:p>
              </w:tc>
            </w:tr>
            <w:tr w:rsidR="008E6CD5" w14:paraId="05ADBDA0" w14:textId="77777777" w:rsidTr="008E6CD5">
              <w:tc>
                <w:tcPr>
                  <w:tcW w:w="1723" w:type="dxa"/>
                  <w:shd w:val="clear" w:color="auto" w:fill="auto"/>
                </w:tcPr>
                <w:p w14:paraId="54FE39A6" w14:textId="07105A64" w:rsidR="008E6CD5" w:rsidRDefault="008A4FC3" w:rsidP="008E6CD5">
                  <w:r>
                    <w:t>• MySQL</w:t>
                  </w:r>
                </w:p>
              </w:tc>
              <w:tc>
                <w:tcPr>
                  <w:tcW w:w="1723" w:type="dxa"/>
                  <w:shd w:val="clear" w:color="auto" w:fill="auto"/>
                </w:tcPr>
                <w:p w14:paraId="37F679DC" w14:textId="4F1BFE66" w:rsidR="008E6CD5" w:rsidRDefault="008A4FC3" w:rsidP="008E6CD5">
                  <w:r>
                    <w:t>• WPF</w:t>
                  </w:r>
                </w:p>
              </w:tc>
            </w:tr>
            <w:tr w:rsidR="008E6CD5" w14:paraId="1A353CC0" w14:textId="77777777" w:rsidTr="008E6CD5">
              <w:tc>
                <w:tcPr>
                  <w:tcW w:w="1723" w:type="dxa"/>
                  <w:shd w:val="clear" w:color="auto" w:fill="auto"/>
                </w:tcPr>
                <w:p w14:paraId="75504849" w14:textId="6A9F528E" w:rsidR="008E6CD5" w:rsidRDefault="008A4FC3" w:rsidP="008E6CD5">
                  <w:r>
                    <w:t>• PostgreSQL</w:t>
                  </w:r>
                </w:p>
              </w:tc>
              <w:tc>
                <w:tcPr>
                  <w:tcW w:w="1723" w:type="dxa"/>
                  <w:shd w:val="clear" w:color="auto" w:fill="auto"/>
                </w:tcPr>
                <w:p w14:paraId="23F21C52" w14:textId="0D2441F3" w:rsidR="008E6CD5" w:rsidRDefault="008A4FC3" w:rsidP="008E6CD5">
                  <w:r>
                    <w:t>• XAML</w:t>
                  </w:r>
                </w:p>
              </w:tc>
            </w:tr>
            <w:tr w:rsidR="008E6CD5" w14:paraId="6E019EA5" w14:textId="77777777" w:rsidTr="008E6CD5">
              <w:tc>
                <w:tcPr>
                  <w:tcW w:w="1723" w:type="dxa"/>
                  <w:shd w:val="clear" w:color="auto" w:fill="auto"/>
                </w:tcPr>
                <w:p w14:paraId="076845C1" w14:textId="197EBC54" w:rsidR="008E6CD5" w:rsidRDefault="008A4FC3" w:rsidP="008E6CD5">
                  <w:r>
                    <w:t>• Java</w:t>
                  </w:r>
                </w:p>
              </w:tc>
              <w:tc>
                <w:tcPr>
                  <w:tcW w:w="1723" w:type="dxa"/>
                  <w:shd w:val="clear" w:color="auto" w:fill="auto"/>
                </w:tcPr>
                <w:p w14:paraId="4648B2D6" w14:textId="3BFFE7AC" w:rsidR="008E6CD5" w:rsidRDefault="008A4FC3" w:rsidP="008E6CD5">
                  <w:r>
                    <w:t>• JSF</w:t>
                  </w:r>
                </w:p>
              </w:tc>
            </w:tr>
            <w:tr w:rsidR="00B13112" w14:paraId="654EF41C" w14:textId="77777777" w:rsidTr="008E6CD5">
              <w:tc>
                <w:tcPr>
                  <w:tcW w:w="1723" w:type="dxa"/>
                  <w:shd w:val="clear" w:color="auto" w:fill="auto"/>
                </w:tcPr>
                <w:p w14:paraId="719D837D" w14:textId="4B0D8365" w:rsidR="00B13112" w:rsidRDefault="008A4FC3" w:rsidP="008E6CD5">
                  <w:r>
                    <w:t>• Windows Batch Scripting</w:t>
                  </w:r>
                </w:p>
              </w:tc>
              <w:tc>
                <w:tcPr>
                  <w:tcW w:w="1723" w:type="dxa"/>
                  <w:shd w:val="clear" w:color="auto" w:fill="auto"/>
                </w:tcPr>
                <w:p w14:paraId="42CA4892" w14:textId="1AE806FD" w:rsidR="00B13112" w:rsidRDefault="008A4FC3" w:rsidP="008E6CD5">
                  <w:r>
                    <w:t xml:space="preserve">• </w:t>
                  </w:r>
                  <w:proofErr w:type="spellStart"/>
                  <w:r>
                    <w:t>Powershell</w:t>
                  </w:r>
                  <w:proofErr w:type="spellEnd"/>
                  <w:r>
                    <w:t xml:space="preserve"> Scripting</w:t>
                  </w:r>
                </w:p>
              </w:tc>
            </w:tr>
          </w:tbl>
          <w:p w14:paraId="2BBC09B7" w14:textId="4646AA7F" w:rsidR="006E5F4B" w:rsidRDefault="006E5F4B" w:rsidP="008E6CD5"/>
          <w:p w14:paraId="6FDD562A" w14:textId="1505E34E" w:rsidR="006E5F4B" w:rsidRPr="004D3011" w:rsidRDefault="006E5F4B" w:rsidP="00E45A24"/>
        </w:tc>
        <w:tc>
          <w:tcPr>
            <w:tcW w:w="284" w:type="dxa"/>
          </w:tcPr>
          <w:p w14:paraId="193F6D71" w14:textId="72667A3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7371" w:type="dxa"/>
          </w:tcPr>
          <w:sdt>
            <w:sdtPr>
              <w:id w:val="1001553383"/>
              <w:placeholder>
                <w:docPart w:val="44EE9758480E4B3DBD318D5BACD277D8"/>
              </w:placeholder>
              <w:temporary/>
              <w:showingPlcHdr/>
              <w15:appearance w15:val="hidden"/>
            </w:sdtPr>
            <w:sdtEndPr/>
            <w:sdtContent>
              <w:p w14:paraId="545FF389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4330343B" w14:textId="406B094C" w:rsidR="006E5F4B" w:rsidRPr="006E5F4B" w:rsidRDefault="006E5F4B" w:rsidP="006E5F4B">
            <w:pPr>
              <w:pStyle w:val="Heading4"/>
              <w:rPr>
                <w:bCs/>
                <w:sz w:val="20"/>
                <w:szCs w:val="20"/>
              </w:rPr>
            </w:pPr>
            <w:r w:rsidRPr="006E5F4B">
              <w:rPr>
                <w:sz w:val="20"/>
                <w:szCs w:val="20"/>
              </w:rPr>
              <w:t xml:space="preserve">Fujitsu – </w:t>
            </w:r>
            <w:r w:rsidRPr="006E5F4B">
              <w:rPr>
                <w:bCs/>
                <w:sz w:val="20"/>
                <w:szCs w:val="20"/>
              </w:rPr>
              <w:t>Application Systems Engineer/Consultant</w:t>
            </w:r>
          </w:p>
          <w:p w14:paraId="2B509067" w14:textId="2C46D49D" w:rsidR="006E5F4B" w:rsidRPr="00036450" w:rsidRDefault="006E5F4B" w:rsidP="006E5F4B">
            <w:pPr>
              <w:pStyle w:val="Date"/>
            </w:pPr>
            <w:r>
              <w:t xml:space="preserve">August 2022 </w:t>
            </w:r>
            <w:r w:rsidRPr="00036450">
              <w:t>–</w:t>
            </w:r>
            <w:r>
              <w:t xml:space="preserve"> Present</w:t>
            </w:r>
          </w:p>
          <w:p w14:paraId="232AF767" w14:textId="54A1464D" w:rsidR="00A73163" w:rsidRPr="00A73163" w:rsidRDefault="00A73163" w:rsidP="003E1017">
            <w:pPr>
              <w:pStyle w:val="Heading4"/>
              <w:numPr>
                <w:ilvl w:val="0"/>
                <w:numId w:val="2"/>
              </w:numPr>
              <w:ind w:left="447"/>
              <w:rPr>
                <w:b w:val="0"/>
              </w:rPr>
            </w:pPr>
            <w:r w:rsidRPr="00A73163">
              <w:rPr>
                <w:b w:val="0"/>
              </w:rPr>
              <w:t xml:space="preserve">Developed and enhanced systems </w:t>
            </w:r>
            <w:r w:rsidR="003E1017" w:rsidRPr="003E1017">
              <w:rPr>
                <w:b w:val="0"/>
              </w:rPr>
              <w:t>across multiple projects using various technologies, including Java, C#, PostgreSQL, and many others</w:t>
            </w:r>
            <w:r>
              <w:rPr>
                <w:b w:val="0"/>
              </w:rPr>
              <w:t>.</w:t>
            </w:r>
          </w:p>
          <w:p w14:paraId="42D4A5F9" w14:textId="06815E90" w:rsidR="00A73163" w:rsidRPr="00A73163" w:rsidRDefault="00A73163" w:rsidP="00A73163">
            <w:pPr>
              <w:pStyle w:val="Heading4"/>
              <w:numPr>
                <w:ilvl w:val="0"/>
                <w:numId w:val="2"/>
              </w:numPr>
              <w:ind w:left="454"/>
              <w:rPr>
                <w:b w:val="0"/>
              </w:rPr>
            </w:pPr>
            <w:r w:rsidRPr="00A73163">
              <w:rPr>
                <w:b w:val="0"/>
              </w:rPr>
              <w:t>Created test evidence and authored docu</w:t>
            </w:r>
            <w:r w:rsidR="003E1017">
              <w:rPr>
                <w:b w:val="0"/>
              </w:rPr>
              <w:t>mentation for a new technology that is introduced to the team</w:t>
            </w:r>
            <w:r>
              <w:rPr>
                <w:b w:val="0"/>
              </w:rPr>
              <w:t>.</w:t>
            </w:r>
          </w:p>
          <w:p w14:paraId="7D88447B" w14:textId="707E5066" w:rsidR="00A73163" w:rsidRPr="00A73163" w:rsidRDefault="00A73163" w:rsidP="00A73163">
            <w:pPr>
              <w:pStyle w:val="Heading4"/>
              <w:numPr>
                <w:ilvl w:val="0"/>
                <w:numId w:val="2"/>
              </w:numPr>
              <w:ind w:left="454"/>
              <w:rPr>
                <w:b w:val="0"/>
              </w:rPr>
            </w:pPr>
            <w:r w:rsidRPr="00A73163">
              <w:rPr>
                <w:b w:val="0"/>
              </w:rPr>
              <w:t xml:space="preserve">Utilized project management tools like </w:t>
            </w:r>
            <w:proofErr w:type="spellStart"/>
            <w:r w:rsidRPr="00A73163">
              <w:rPr>
                <w:b w:val="0"/>
              </w:rPr>
              <w:t>ServiceNow</w:t>
            </w:r>
            <w:proofErr w:type="spellEnd"/>
            <w:r w:rsidRPr="00A73163">
              <w:rPr>
                <w:b w:val="0"/>
              </w:rPr>
              <w:t>, Azure, an</w:t>
            </w:r>
            <w:r>
              <w:rPr>
                <w:b w:val="0"/>
              </w:rPr>
              <w:t>d MS Teams.</w:t>
            </w:r>
          </w:p>
          <w:p w14:paraId="49F8200D" w14:textId="0E0689E7" w:rsidR="006E5F4B" w:rsidRDefault="003E1017" w:rsidP="003E1017">
            <w:pPr>
              <w:pStyle w:val="ListParagraph"/>
              <w:numPr>
                <w:ilvl w:val="0"/>
                <w:numId w:val="2"/>
              </w:numPr>
              <w:ind w:left="447"/>
            </w:pPr>
            <w:r w:rsidRPr="003E1017">
              <w:t>Worked closely with Japanese project managers, often using interpreters to facilitate communication, to develop and enhance</w:t>
            </w:r>
            <w:r>
              <w:t xml:space="preserve"> systems</w:t>
            </w:r>
            <w:r w:rsidR="00A73163" w:rsidRPr="00A73163">
              <w:t>.</w:t>
            </w:r>
          </w:p>
          <w:p w14:paraId="549E5975" w14:textId="77777777" w:rsidR="00A73163" w:rsidRPr="006E5F4B" w:rsidRDefault="00A73163" w:rsidP="00A73163">
            <w:pPr>
              <w:pStyle w:val="ListParagraph"/>
              <w:ind w:left="454"/>
            </w:pPr>
          </w:p>
          <w:p w14:paraId="2F391FC7" w14:textId="7DD7B993" w:rsidR="002F4F23" w:rsidRPr="006E5F4B" w:rsidRDefault="00DD4C9A" w:rsidP="002F4F23">
            <w:pPr>
              <w:pStyle w:val="Heading4"/>
              <w:rPr>
                <w:bCs/>
                <w:sz w:val="20"/>
              </w:rPr>
            </w:pPr>
            <w:proofErr w:type="spellStart"/>
            <w:r w:rsidRPr="006E5F4B">
              <w:rPr>
                <w:sz w:val="20"/>
              </w:rPr>
              <w:t>Eastwest</w:t>
            </w:r>
            <w:proofErr w:type="spellEnd"/>
            <w:r w:rsidRPr="006E5F4B">
              <w:rPr>
                <w:sz w:val="20"/>
              </w:rPr>
              <w:t xml:space="preserve"> Bank</w:t>
            </w:r>
            <w:r w:rsidR="002F4F23" w:rsidRPr="006E5F4B">
              <w:rPr>
                <w:sz w:val="20"/>
              </w:rPr>
              <w:t xml:space="preserve"> </w:t>
            </w:r>
            <w:r w:rsidR="00DB0FC4" w:rsidRPr="006E5F4B">
              <w:rPr>
                <w:sz w:val="20"/>
              </w:rPr>
              <w:t>–</w:t>
            </w:r>
            <w:r w:rsidR="002F4F23" w:rsidRPr="006E5F4B">
              <w:rPr>
                <w:sz w:val="20"/>
              </w:rPr>
              <w:t xml:space="preserve"> Programme</w:t>
            </w:r>
            <w:r w:rsidR="00DB0FC4" w:rsidRPr="006E5F4B">
              <w:rPr>
                <w:sz w:val="20"/>
              </w:rPr>
              <w:t>r Analyst</w:t>
            </w:r>
          </w:p>
          <w:p w14:paraId="3D84F4E7" w14:textId="60476208" w:rsidR="002F4F23" w:rsidRPr="00036450" w:rsidRDefault="002F4F23" w:rsidP="002F4F23">
            <w:pPr>
              <w:pStyle w:val="Date"/>
            </w:pPr>
            <w:r>
              <w:t xml:space="preserve">February 2020 </w:t>
            </w:r>
            <w:r w:rsidRPr="00036450">
              <w:t>–</w:t>
            </w:r>
            <w:r>
              <w:t xml:space="preserve"> </w:t>
            </w:r>
            <w:r w:rsidR="00632E52">
              <w:t>July 2022</w:t>
            </w:r>
          </w:p>
          <w:p w14:paraId="73968CF5" w14:textId="77777777" w:rsidR="00632E52" w:rsidRDefault="00632E52" w:rsidP="00632E52">
            <w:pPr>
              <w:pStyle w:val="ListParagraph"/>
              <w:numPr>
                <w:ilvl w:val="0"/>
                <w:numId w:val="2"/>
              </w:numPr>
              <w:ind w:left="447"/>
            </w:pPr>
            <w:r>
              <w:t>Developed and maintained console applications and websites using C# and ASP.Net</w:t>
            </w:r>
          </w:p>
          <w:p w14:paraId="71AA833E" w14:textId="77777777" w:rsidR="00632E52" w:rsidRDefault="00632E52" w:rsidP="00632E52">
            <w:pPr>
              <w:pStyle w:val="ListParagraph"/>
              <w:numPr>
                <w:ilvl w:val="0"/>
                <w:numId w:val="2"/>
              </w:numPr>
              <w:ind w:left="447"/>
            </w:pPr>
            <w:r>
              <w:t>Created programs and modules for the bank’s core banking system (T24)</w:t>
            </w:r>
          </w:p>
          <w:p w14:paraId="3579E59F" w14:textId="77777777" w:rsidR="00632E52" w:rsidRDefault="00632E52" w:rsidP="00632E52">
            <w:pPr>
              <w:pStyle w:val="ListParagraph"/>
              <w:numPr>
                <w:ilvl w:val="0"/>
                <w:numId w:val="2"/>
              </w:numPr>
              <w:ind w:left="447"/>
            </w:pPr>
            <w:r>
              <w:t xml:space="preserve">Created and maintained </w:t>
            </w:r>
            <w:proofErr w:type="spellStart"/>
            <w:r>
              <w:t>GoAnywhere</w:t>
            </w:r>
            <w:proofErr w:type="spellEnd"/>
            <w:r>
              <w:t xml:space="preserve"> MFT workflows for secure file transfers</w:t>
            </w:r>
          </w:p>
          <w:p w14:paraId="206AE798" w14:textId="77777777" w:rsidR="00632E52" w:rsidRDefault="00632E52" w:rsidP="00632E52">
            <w:pPr>
              <w:pStyle w:val="ListParagraph"/>
              <w:numPr>
                <w:ilvl w:val="0"/>
                <w:numId w:val="2"/>
              </w:numPr>
              <w:ind w:left="447"/>
            </w:pPr>
            <w:r>
              <w:t>Created test evidence for the developed and modified systems</w:t>
            </w:r>
          </w:p>
          <w:p w14:paraId="40437C19" w14:textId="77777777" w:rsidR="00632E52" w:rsidRDefault="00632E52" w:rsidP="00632E52">
            <w:pPr>
              <w:pStyle w:val="ListParagraph"/>
              <w:numPr>
                <w:ilvl w:val="0"/>
                <w:numId w:val="2"/>
              </w:numPr>
              <w:ind w:left="447"/>
            </w:pPr>
            <w:r>
              <w:t>Created documentation for deploying systems to UAT and Production, and oversaw the deployment process</w:t>
            </w:r>
          </w:p>
          <w:p w14:paraId="77FCA8AA" w14:textId="77777777" w:rsidR="00632E52" w:rsidRDefault="00632E52" w:rsidP="00632E52">
            <w:pPr>
              <w:pStyle w:val="ListParagraph"/>
              <w:numPr>
                <w:ilvl w:val="0"/>
                <w:numId w:val="2"/>
              </w:numPr>
              <w:ind w:left="447"/>
            </w:pPr>
            <w:r>
              <w:t>Supported QA testers in SIT and users in UAT</w:t>
            </w:r>
          </w:p>
          <w:p w14:paraId="32DF7CF1" w14:textId="77777777" w:rsidR="00632E52" w:rsidRDefault="00632E52" w:rsidP="00632E52">
            <w:pPr>
              <w:pStyle w:val="ListParagraph"/>
              <w:numPr>
                <w:ilvl w:val="0"/>
                <w:numId w:val="2"/>
              </w:numPr>
              <w:ind w:left="447"/>
            </w:pPr>
            <w:r>
              <w:t>Support and troubleshoot production issues with the production support team</w:t>
            </w:r>
          </w:p>
          <w:p w14:paraId="0DAD5EFF" w14:textId="42C8F4B4" w:rsidR="00632E52" w:rsidRPr="00632E52" w:rsidRDefault="00632E52" w:rsidP="00632E52">
            <w:pPr>
              <w:pStyle w:val="ListParagraph"/>
              <w:numPr>
                <w:ilvl w:val="0"/>
                <w:numId w:val="2"/>
              </w:numPr>
              <w:ind w:left="447"/>
            </w:pPr>
            <w:r>
              <w:t>Coordinate with T24 technical support to resolve issues that cannot be handled internally.</w:t>
            </w:r>
          </w:p>
          <w:p w14:paraId="025D2C26" w14:textId="4B736121" w:rsidR="002F4F23" w:rsidRPr="002F4F23" w:rsidRDefault="002F4F23" w:rsidP="002F4F23"/>
          <w:p w14:paraId="000EA1CB" w14:textId="6B7AA566" w:rsidR="00036450" w:rsidRPr="006E5F4B" w:rsidRDefault="004767FA" w:rsidP="00B359E4">
            <w:pPr>
              <w:pStyle w:val="Heading4"/>
              <w:rPr>
                <w:bCs/>
                <w:sz w:val="20"/>
              </w:rPr>
            </w:pPr>
            <w:r w:rsidRPr="006E5F4B">
              <w:rPr>
                <w:sz w:val="20"/>
              </w:rPr>
              <w:t>City Mayor’s Office (</w:t>
            </w:r>
            <w:proofErr w:type="spellStart"/>
            <w:r w:rsidRPr="006E5F4B">
              <w:rPr>
                <w:sz w:val="20"/>
              </w:rPr>
              <w:t>Lucena</w:t>
            </w:r>
            <w:proofErr w:type="spellEnd"/>
            <w:r w:rsidRPr="006E5F4B">
              <w:rPr>
                <w:sz w:val="20"/>
              </w:rPr>
              <w:t xml:space="preserve"> City)</w:t>
            </w:r>
            <w:r w:rsidR="00036450" w:rsidRPr="006E5F4B">
              <w:rPr>
                <w:sz w:val="20"/>
              </w:rPr>
              <w:t xml:space="preserve"> </w:t>
            </w:r>
            <w:r w:rsidR="003A78A1" w:rsidRPr="006E5F4B">
              <w:rPr>
                <w:sz w:val="20"/>
              </w:rPr>
              <w:t>-</w:t>
            </w:r>
            <w:r w:rsidR="00036450" w:rsidRPr="006E5F4B">
              <w:rPr>
                <w:sz w:val="20"/>
              </w:rPr>
              <w:t xml:space="preserve"> </w:t>
            </w:r>
            <w:r w:rsidRPr="006E5F4B">
              <w:rPr>
                <w:sz w:val="20"/>
              </w:rPr>
              <w:t>Programmer/Graphic Artist/Resident IT/Admin Staff</w:t>
            </w:r>
          </w:p>
          <w:p w14:paraId="4C61A61D" w14:textId="3FC9462E" w:rsidR="00036450" w:rsidRPr="00036450" w:rsidRDefault="00DD2A03" w:rsidP="00B359E4">
            <w:pPr>
              <w:pStyle w:val="Date"/>
            </w:pPr>
            <w:r>
              <w:t>June 2018</w:t>
            </w:r>
            <w:r w:rsidR="002F4F23">
              <w:t xml:space="preserve"> </w:t>
            </w:r>
            <w:r w:rsidR="00036450" w:rsidRPr="00036450">
              <w:t>–</w:t>
            </w:r>
            <w:r w:rsidR="002F4F23">
              <w:t xml:space="preserve"> February 2020</w:t>
            </w:r>
          </w:p>
          <w:p w14:paraId="0DE93047" w14:textId="39CBA919" w:rsidR="00632E52" w:rsidRDefault="00632E52" w:rsidP="00632E52">
            <w:pPr>
              <w:pStyle w:val="ListParagraph"/>
              <w:numPr>
                <w:ilvl w:val="0"/>
                <w:numId w:val="3"/>
              </w:numPr>
              <w:ind w:left="447"/>
            </w:pPr>
            <w:r>
              <w:t>Developed,</w:t>
            </w:r>
            <w:r w:rsidR="003E1017">
              <w:t xml:space="preserve"> maintained, and troubleshoot </w:t>
            </w:r>
            <w:r>
              <w:t>desktop applications for various offices</w:t>
            </w:r>
          </w:p>
          <w:p w14:paraId="45EDBFED" w14:textId="77777777" w:rsidR="00632E52" w:rsidRDefault="00632E52" w:rsidP="00632E52">
            <w:pPr>
              <w:pStyle w:val="ListParagraph"/>
              <w:numPr>
                <w:ilvl w:val="0"/>
                <w:numId w:val="3"/>
              </w:numPr>
              <w:ind w:left="447"/>
            </w:pPr>
            <w:r>
              <w:t>Designed layouts for tarpaulins, brochures, flyers, certificates, polo shirts, etc.</w:t>
            </w:r>
          </w:p>
          <w:p w14:paraId="4CE8C069" w14:textId="1D8D9123" w:rsidR="00632E52" w:rsidRDefault="003E1017" w:rsidP="00632E52">
            <w:pPr>
              <w:pStyle w:val="ListParagraph"/>
              <w:numPr>
                <w:ilvl w:val="0"/>
                <w:numId w:val="3"/>
              </w:numPr>
              <w:ind w:left="447"/>
            </w:pPr>
            <w:r>
              <w:t>Maintained and troubleshoot</w:t>
            </w:r>
            <w:r w:rsidR="00632E52">
              <w:t xml:space="preserve"> computers and printers for various offices within the Government Complex</w:t>
            </w:r>
          </w:p>
          <w:p w14:paraId="66A3F1D5" w14:textId="53C0B959" w:rsidR="004D3011" w:rsidRDefault="00632E52" w:rsidP="00632E52">
            <w:pPr>
              <w:pStyle w:val="ListParagraph"/>
              <w:numPr>
                <w:ilvl w:val="0"/>
                <w:numId w:val="3"/>
              </w:numPr>
              <w:ind w:left="447"/>
            </w:pPr>
            <w:r>
              <w:t>Managed requests and distribution of trophies, medals, and tarpaulins</w:t>
            </w:r>
          </w:p>
          <w:p w14:paraId="23937522" w14:textId="77777777" w:rsidR="00632E52" w:rsidRDefault="00632E52" w:rsidP="00632E52"/>
          <w:p w14:paraId="3A8153F1" w14:textId="77777777" w:rsidR="004D3011" w:rsidRPr="006E5F4B" w:rsidRDefault="00DD2A03" w:rsidP="00B359E4">
            <w:pPr>
              <w:pStyle w:val="Heading4"/>
              <w:rPr>
                <w:bCs/>
                <w:sz w:val="20"/>
              </w:rPr>
            </w:pPr>
            <w:r w:rsidRPr="006E5F4B">
              <w:rPr>
                <w:sz w:val="20"/>
              </w:rPr>
              <w:t>City Mayor’s Office (</w:t>
            </w:r>
            <w:proofErr w:type="spellStart"/>
            <w:r w:rsidRPr="006E5F4B">
              <w:rPr>
                <w:sz w:val="20"/>
              </w:rPr>
              <w:t>Lucena</w:t>
            </w:r>
            <w:proofErr w:type="spellEnd"/>
            <w:r w:rsidRPr="006E5F4B">
              <w:rPr>
                <w:sz w:val="20"/>
              </w:rPr>
              <w:t xml:space="preserve"> City)</w:t>
            </w:r>
            <w:r w:rsidR="003A78A1" w:rsidRPr="006E5F4B">
              <w:rPr>
                <w:sz w:val="20"/>
              </w:rPr>
              <w:t xml:space="preserve"> - </w:t>
            </w:r>
            <w:r w:rsidRPr="006E5F4B">
              <w:rPr>
                <w:sz w:val="20"/>
              </w:rPr>
              <w:t>OJT Staff</w:t>
            </w:r>
          </w:p>
          <w:p w14:paraId="0E7E1D0B" w14:textId="472F4F48" w:rsidR="004D3011" w:rsidRPr="004D3011" w:rsidRDefault="00391F49" w:rsidP="00B359E4">
            <w:pPr>
              <w:pStyle w:val="Date"/>
            </w:pPr>
            <w:r>
              <w:t>January 2018</w:t>
            </w:r>
            <w:r w:rsidR="002F4F23">
              <w:t xml:space="preserve"> </w:t>
            </w:r>
            <w:r w:rsidR="004D3011" w:rsidRPr="004D3011">
              <w:t>–</w:t>
            </w:r>
            <w:r w:rsidR="002F4F23">
              <w:t xml:space="preserve"> </w:t>
            </w:r>
            <w:r>
              <w:t>May 2018</w:t>
            </w:r>
          </w:p>
          <w:p w14:paraId="5260FE6C" w14:textId="77777777" w:rsidR="00632E52" w:rsidRDefault="00632E52" w:rsidP="00632E52">
            <w:pPr>
              <w:pStyle w:val="ListParagraph"/>
              <w:numPr>
                <w:ilvl w:val="0"/>
                <w:numId w:val="4"/>
              </w:numPr>
            </w:pPr>
            <w:r>
              <w:t>Developed software applications</w:t>
            </w:r>
          </w:p>
          <w:p w14:paraId="6E0D6613" w14:textId="77777777" w:rsidR="00632E52" w:rsidRDefault="00632E52" w:rsidP="00632E52">
            <w:pPr>
              <w:pStyle w:val="ListParagraph"/>
              <w:numPr>
                <w:ilvl w:val="0"/>
                <w:numId w:val="4"/>
              </w:numPr>
            </w:pPr>
            <w:r>
              <w:t>Troubleshot computer issues</w:t>
            </w:r>
          </w:p>
          <w:p w14:paraId="1311D5E0" w14:textId="77777777" w:rsidR="00632E52" w:rsidRDefault="00632E52" w:rsidP="00632E52">
            <w:pPr>
              <w:pStyle w:val="ListParagraph"/>
              <w:numPr>
                <w:ilvl w:val="0"/>
                <w:numId w:val="4"/>
              </w:numPr>
            </w:pPr>
            <w:r>
              <w:t>Provided technical support</w:t>
            </w:r>
          </w:p>
          <w:p w14:paraId="2E46A64D" w14:textId="77777777" w:rsidR="00632E52" w:rsidRDefault="00632E52" w:rsidP="00632E52">
            <w:pPr>
              <w:pStyle w:val="ListParagraph"/>
              <w:numPr>
                <w:ilvl w:val="0"/>
                <w:numId w:val="4"/>
              </w:numPr>
            </w:pPr>
            <w:r>
              <w:t>Received and processed incoming documents</w:t>
            </w:r>
          </w:p>
          <w:p w14:paraId="6766AD17" w14:textId="77777777" w:rsidR="00632E52" w:rsidRDefault="00632E52" w:rsidP="00632E52">
            <w:pPr>
              <w:pStyle w:val="ListParagraph"/>
              <w:numPr>
                <w:ilvl w:val="0"/>
                <w:numId w:val="4"/>
              </w:numPr>
            </w:pPr>
            <w:r>
              <w:t>Released outgoing documents</w:t>
            </w:r>
          </w:p>
          <w:p w14:paraId="059085FE" w14:textId="690B3261" w:rsidR="006E5F4B" w:rsidRDefault="00632E52" w:rsidP="00632E52">
            <w:pPr>
              <w:pStyle w:val="ListParagraph"/>
              <w:numPr>
                <w:ilvl w:val="0"/>
                <w:numId w:val="4"/>
              </w:numPr>
            </w:pPr>
            <w:r>
              <w:t>Performed liaison tasks</w:t>
            </w:r>
          </w:p>
          <w:sdt>
            <w:sdtPr>
              <w:id w:val="1049110328"/>
              <w:placeholder>
                <w:docPart w:val="297A48E73AB5434BBAB40018F488679A"/>
              </w:placeholder>
              <w:temporary/>
              <w:showingPlcHdr/>
              <w15:appearance w15:val="hidden"/>
            </w:sdtPr>
            <w:sdtEndPr/>
            <w:sdtContent>
              <w:p w14:paraId="589E331E" w14:textId="77777777" w:rsidR="006E5F4B" w:rsidRDefault="006E5F4B" w:rsidP="006E5F4B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481BE116" w14:textId="77777777" w:rsidR="006E5F4B" w:rsidRPr="006E5F4B" w:rsidRDefault="006E5F4B" w:rsidP="006E5F4B">
            <w:pPr>
              <w:pStyle w:val="Heading4"/>
              <w:rPr>
                <w:sz w:val="20"/>
                <w:szCs w:val="20"/>
              </w:rPr>
            </w:pPr>
            <w:proofErr w:type="spellStart"/>
            <w:r w:rsidRPr="006E5F4B">
              <w:rPr>
                <w:sz w:val="20"/>
                <w:szCs w:val="20"/>
              </w:rPr>
              <w:t>Dalubhasaan</w:t>
            </w:r>
            <w:proofErr w:type="spellEnd"/>
            <w:r w:rsidRPr="006E5F4B">
              <w:rPr>
                <w:sz w:val="20"/>
                <w:szCs w:val="20"/>
              </w:rPr>
              <w:t xml:space="preserve"> ng </w:t>
            </w:r>
            <w:proofErr w:type="spellStart"/>
            <w:r w:rsidRPr="006E5F4B">
              <w:rPr>
                <w:sz w:val="20"/>
                <w:szCs w:val="20"/>
              </w:rPr>
              <w:t>Lungsod</w:t>
            </w:r>
            <w:proofErr w:type="spellEnd"/>
            <w:r w:rsidRPr="006E5F4B">
              <w:rPr>
                <w:sz w:val="20"/>
                <w:szCs w:val="20"/>
              </w:rPr>
              <w:t xml:space="preserve"> ng </w:t>
            </w:r>
            <w:proofErr w:type="spellStart"/>
            <w:r w:rsidRPr="006E5F4B">
              <w:rPr>
                <w:sz w:val="20"/>
                <w:szCs w:val="20"/>
              </w:rPr>
              <w:t>Lucena</w:t>
            </w:r>
            <w:proofErr w:type="spellEnd"/>
          </w:p>
          <w:p w14:paraId="7096E500" w14:textId="77777777" w:rsidR="006E5F4B" w:rsidRPr="00B359E4" w:rsidRDefault="006E5F4B" w:rsidP="006E5F4B">
            <w:pPr>
              <w:pStyle w:val="Date"/>
            </w:pPr>
            <w:r>
              <w:t>June 2014</w:t>
            </w:r>
            <w:r w:rsidRPr="00B359E4">
              <w:t xml:space="preserve"> </w:t>
            </w:r>
            <w:r>
              <w:t>–</w:t>
            </w:r>
            <w:r w:rsidRPr="00B359E4">
              <w:t xml:space="preserve"> </w:t>
            </w:r>
            <w:r>
              <w:t>May 2018</w:t>
            </w:r>
          </w:p>
          <w:p w14:paraId="67DC334C" w14:textId="77777777" w:rsidR="006E5F4B" w:rsidRDefault="006E5F4B" w:rsidP="006E5F4B">
            <w:pPr>
              <w:pStyle w:val="ListParagraph"/>
              <w:numPr>
                <w:ilvl w:val="0"/>
                <w:numId w:val="1"/>
              </w:numPr>
            </w:pPr>
            <w:r>
              <w:t>Cum Laude</w:t>
            </w:r>
          </w:p>
          <w:p w14:paraId="05A8E605" w14:textId="77777777" w:rsidR="006E5F4B" w:rsidRDefault="006E5F4B" w:rsidP="006E5F4B">
            <w:pPr>
              <w:pStyle w:val="ListParagraph"/>
              <w:numPr>
                <w:ilvl w:val="0"/>
                <w:numId w:val="1"/>
              </w:numPr>
            </w:pPr>
            <w:r>
              <w:t>Best in Capstone Project (</w:t>
            </w:r>
            <w:proofErr w:type="spellStart"/>
            <w:r>
              <w:t>Axtaris</w:t>
            </w:r>
            <w:proofErr w:type="spellEnd"/>
            <w:r>
              <w:t>: Anti-Plagiarism Software)</w:t>
            </w:r>
          </w:p>
          <w:p w14:paraId="3B8D0783" w14:textId="77777777" w:rsidR="006E5F4B" w:rsidRDefault="006E5F4B" w:rsidP="006E5F4B">
            <w:pPr>
              <w:pStyle w:val="ListParagraph"/>
              <w:numPr>
                <w:ilvl w:val="0"/>
                <w:numId w:val="1"/>
              </w:numPr>
            </w:pPr>
            <w:r>
              <w:t>Most Promising IT Practitioner</w:t>
            </w:r>
          </w:p>
          <w:p w14:paraId="2C66012F" w14:textId="77777777" w:rsidR="006E5F4B" w:rsidRDefault="006E5F4B" w:rsidP="006E5F4B">
            <w:pPr>
              <w:pStyle w:val="ListParagraph"/>
              <w:numPr>
                <w:ilvl w:val="0"/>
                <w:numId w:val="1"/>
              </w:numPr>
            </w:pPr>
            <w:r>
              <w:t>Best in Software Design</w:t>
            </w:r>
          </w:p>
          <w:p w14:paraId="604844AF" w14:textId="77777777" w:rsidR="006E5F4B" w:rsidRDefault="006E5F4B" w:rsidP="006E5F4B">
            <w:pPr>
              <w:pStyle w:val="ListParagraph"/>
              <w:numPr>
                <w:ilvl w:val="0"/>
                <w:numId w:val="1"/>
              </w:numPr>
            </w:pPr>
            <w:r>
              <w:t>Consistent Dean’s Lister</w:t>
            </w:r>
          </w:p>
          <w:p w14:paraId="4F7FDAE5" w14:textId="77777777" w:rsidR="006E5F4B" w:rsidRDefault="006E5F4B" w:rsidP="006E5F4B">
            <w:pPr>
              <w:pStyle w:val="ListParagraph"/>
              <w:numPr>
                <w:ilvl w:val="0"/>
                <w:numId w:val="1"/>
              </w:numPr>
            </w:pPr>
            <w:r>
              <w:t>BSIT Service Award</w:t>
            </w:r>
          </w:p>
          <w:p w14:paraId="76FD5D8D" w14:textId="77777777" w:rsidR="006E5F4B" w:rsidRDefault="006E5F4B" w:rsidP="006E5F4B">
            <w:pPr>
              <w:pStyle w:val="ListParagraph"/>
              <w:numPr>
                <w:ilvl w:val="0"/>
                <w:numId w:val="1"/>
              </w:numPr>
            </w:pPr>
            <w:r>
              <w:t>BSIT Department Public Information Officer</w:t>
            </w:r>
          </w:p>
          <w:p w14:paraId="54624281" w14:textId="77777777" w:rsidR="006E5F4B" w:rsidRDefault="006E5F4B" w:rsidP="00036450"/>
          <w:p w14:paraId="1AB635B3" w14:textId="1DAEE951" w:rsidR="00036450" w:rsidRPr="004D3011" w:rsidRDefault="00036450" w:rsidP="004D3011">
            <w:pPr>
              <w:rPr>
                <w:color w:val="FFFFFF" w:themeColor="background1"/>
              </w:rPr>
            </w:pPr>
          </w:p>
        </w:tc>
      </w:tr>
    </w:tbl>
    <w:p w14:paraId="6153BD3B" w14:textId="77777777" w:rsidR="0043117B" w:rsidRDefault="006321E5" w:rsidP="003D442A">
      <w:pPr>
        <w:tabs>
          <w:tab w:val="left" w:pos="990"/>
        </w:tabs>
      </w:pPr>
    </w:p>
    <w:sectPr w:rsidR="0043117B" w:rsidSect="004767FA">
      <w:headerReference w:type="default" r:id="rId12"/>
      <w:pgSz w:w="12242" w:h="18722" w:code="1000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129063" w14:textId="77777777" w:rsidR="006321E5" w:rsidRDefault="006321E5" w:rsidP="000C45FF">
      <w:r>
        <w:separator/>
      </w:r>
    </w:p>
  </w:endnote>
  <w:endnote w:type="continuationSeparator" w:id="0">
    <w:p w14:paraId="062B9E1E" w14:textId="77777777" w:rsidR="006321E5" w:rsidRDefault="006321E5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S Gothic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F76D86" w14:textId="77777777" w:rsidR="006321E5" w:rsidRDefault="006321E5" w:rsidP="000C45FF">
      <w:r>
        <w:separator/>
      </w:r>
    </w:p>
  </w:footnote>
  <w:footnote w:type="continuationSeparator" w:id="0">
    <w:p w14:paraId="4B3DC3A2" w14:textId="77777777" w:rsidR="006321E5" w:rsidRDefault="006321E5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3C18F4" w14:textId="77777777" w:rsidR="000C45FF" w:rsidRDefault="000C45FF">
    <w:pPr>
      <w:pStyle w:val="Header"/>
    </w:pPr>
    <w:r>
      <w:rPr>
        <w:noProof/>
        <w:lang w:val="en-PH" w:eastAsia="en-PH"/>
      </w:rPr>
      <w:drawing>
        <wp:anchor distT="0" distB="0" distL="114300" distR="114300" simplePos="0" relativeHeight="251658240" behindDoc="1" locked="0" layoutInCell="1" allowOverlap="1" wp14:anchorId="4D6F4968" wp14:editId="746564AE">
          <wp:simplePos x="0" y="0"/>
          <wp:positionH relativeFrom="page">
            <wp:posOffset>123494</wp:posOffset>
          </wp:positionH>
          <wp:positionV relativeFrom="margin">
            <wp:posOffset>-415925</wp:posOffset>
          </wp:positionV>
          <wp:extent cx="7259320" cy="11516264"/>
          <wp:effectExtent l="0" t="0" r="0" b="9525"/>
          <wp:wrapNone/>
          <wp:docPr id="2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59320" cy="1151626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1" o:spid="_x0000_i1029" type="#_x0000_t75" alt="Phone icon PNG" style="width:267.6pt;height:267.6pt;visibility:visible;mso-wrap-style:square" o:bullet="t">
        <v:imagedata r:id="rId1" o:title="Phone icon PNG"/>
      </v:shape>
    </w:pict>
  </w:numPicBullet>
  <w:abstractNum w:abstractNumId="0" w15:restartNumberingAfterBreak="0">
    <w:nsid w:val="2E275C2D"/>
    <w:multiLevelType w:val="hybridMultilevel"/>
    <w:tmpl w:val="EF262DB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C2051D"/>
    <w:multiLevelType w:val="hybridMultilevel"/>
    <w:tmpl w:val="9D1CB5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0326E9"/>
    <w:multiLevelType w:val="hybridMultilevel"/>
    <w:tmpl w:val="9E42D69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9714C1"/>
    <w:multiLevelType w:val="hybridMultilevel"/>
    <w:tmpl w:val="BA40B87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4E9"/>
    <w:rsid w:val="00036450"/>
    <w:rsid w:val="00050282"/>
    <w:rsid w:val="000743CA"/>
    <w:rsid w:val="00094499"/>
    <w:rsid w:val="000C45FF"/>
    <w:rsid w:val="000E3FD1"/>
    <w:rsid w:val="000E6BB5"/>
    <w:rsid w:val="000E72D5"/>
    <w:rsid w:val="00107C6B"/>
    <w:rsid w:val="00111CE4"/>
    <w:rsid w:val="00112054"/>
    <w:rsid w:val="001465FE"/>
    <w:rsid w:val="00147730"/>
    <w:rsid w:val="001525E1"/>
    <w:rsid w:val="00180329"/>
    <w:rsid w:val="00186E7A"/>
    <w:rsid w:val="0019001F"/>
    <w:rsid w:val="001A74A5"/>
    <w:rsid w:val="001B2ABD"/>
    <w:rsid w:val="001D1A70"/>
    <w:rsid w:val="001E0391"/>
    <w:rsid w:val="001E1759"/>
    <w:rsid w:val="001F1ECC"/>
    <w:rsid w:val="001F727B"/>
    <w:rsid w:val="002400EB"/>
    <w:rsid w:val="00256CF7"/>
    <w:rsid w:val="00281FD5"/>
    <w:rsid w:val="00296A5D"/>
    <w:rsid w:val="002F4F23"/>
    <w:rsid w:val="002F559D"/>
    <w:rsid w:val="0030481B"/>
    <w:rsid w:val="003156FC"/>
    <w:rsid w:val="003254B5"/>
    <w:rsid w:val="003416E9"/>
    <w:rsid w:val="00350D6C"/>
    <w:rsid w:val="00356265"/>
    <w:rsid w:val="0037121F"/>
    <w:rsid w:val="003746A5"/>
    <w:rsid w:val="00391F49"/>
    <w:rsid w:val="003A6B7D"/>
    <w:rsid w:val="003A78A1"/>
    <w:rsid w:val="003B06CA"/>
    <w:rsid w:val="003C35A4"/>
    <w:rsid w:val="003D442A"/>
    <w:rsid w:val="003E1017"/>
    <w:rsid w:val="004071FC"/>
    <w:rsid w:val="0042072A"/>
    <w:rsid w:val="00445947"/>
    <w:rsid w:val="004767FA"/>
    <w:rsid w:val="00480BDC"/>
    <w:rsid w:val="004813B3"/>
    <w:rsid w:val="0048234A"/>
    <w:rsid w:val="00496591"/>
    <w:rsid w:val="004C2396"/>
    <w:rsid w:val="004C63E4"/>
    <w:rsid w:val="004D3011"/>
    <w:rsid w:val="00513930"/>
    <w:rsid w:val="005262AC"/>
    <w:rsid w:val="00556B34"/>
    <w:rsid w:val="00557FAF"/>
    <w:rsid w:val="00575545"/>
    <w:rsid w:val="005C1C32"/>
    <w:rsid w:val="005E39D5"/>
    <w:rsid w:val="00600670"/>
    <w:rsid w:val="0062123A"/>
    <w:rsid w:val="006321E5"/>
    <w:rsid w:val="00632E52"/>
    <w:rsid w:val="00646E75"/>
    <w:rsid w:val="006771D0"/>
    <w:rsid w:val="006942BF"/>
    <w:rsid w:val="006E5F4B"/>
    <w:rsid w:val="00704036"/>
    <w:rsid w:val="00715FCB"/>
    <w:rsid w:val="00743101"/>
    <w:rsid w:val="007453AA"/>
    <w:rsid w:val="007775E1"/>
    <w:rsid w:val="007867A0"/>
    <w:rsid w:val="007927F5"/>
    <w:rsid w:val="007B61C2"/>
    <w:rsid w:val="00802CA0"/>
    <w:rsid w:val="008A4FC3"/>
    <w:rsid w:val="008C6B4A"/>
    <w:rsid w:val="008E3812"/>
    <w:rsid w:val="008E6CD5"/>
    <w:rsid w:val="00903E20"/>
    <w:rsid w:val="009260CD"/>
    <w:rsid w:val="00952C25"/>
    <w:rsid w:val="00954CDF"/>
    <w:rsid w:val="009A72D1"/>
    <w:rsid w:val="009B634E"/>
    <w:rsid w:val="009B63B9"/>
    <w:rsid w:val="00A054E9"/>
    <w:rsid w:val="00A2118D"/>
    <w:rsid w:val="00A73163"/>
    <w:rsid w:val="00A867B9"/>
    <w:rsid w:val="00AD76E2"/>
    <w:rsid w:val="00B13112"/>
    <w:rsid w:val="00B20152"/>
    <w:rsid w:val="00B23276"/>
    <w:rsid w:val="00B359E4"/>
    <w:rsid w:val="00B50230"/>
    <w:rsid w:val="00B57D98"/>
    <w:rsid w:val="00B70850"/>
    <w:rsid w:val="00B92B4F"/>
    <w:rsid w:val="00B94406"/>
    <w:rsid w:val="00B96280"/>
    <w:rsid w:val="00C00A44"/>
    <w:rsid w:val="00C066B6"/>
    <w:rsid w:val="00C1098A"/>
    <w:rsid w:val="00C111BC"/>
    <w:rsid w:val="00C306D2"/>
    <w:rsid w:val="00C37BA1"/>
    <w:rsid w:val="00C44290"/>
    <w:rsid w:val="00C4674C"/>
    <w:rsid w:val="00C506CF"/>
    <w:rsid w:val="00C633A8"/>
    <w:rsid w:val="00C72BED"/>
    <w:rsid w:val="00C72C08"/>
    <w:rsid w:val="00C9578B"/>
    <w:rsid w:val="00CA72F6"/>
    <w:rsid w:val="00CB0055"/>
    <w:rsid w:val="00D066F5"/>
    <w:rsid w:val="00D2522B"/>
    <w:rsid w:val="00D422DE"/>
    <w:rsid w:val="00D5459D"/>
    <w:rsid w:val="00DA0160"/>
    <w:rsid w:val="00DA1F4D"/>
    <w:rsid w:val="00DB0FC4"/>
    <w:rsid w:val="00DB6CF5"/>
    <w:rsid w:val="00DD0702"/>
    <w:rsid w:val="00DD172A"/>
    <w:rsid w:val="00DD2A03"/>
    <w:rsid w:val="00DD4C9A"/>
    <w:rsid w:val="00E25A26"/>
    <w:rsid w:val="00E4381A"/>
    <w:rsid w:val="00E4551A"/>
    <w:rsid w:val="00E45A24"/>
    <w:rsid w:val="00E55D74"/>
    <w:rsid w:val="00E9527E"/>
    <w:rsid w:val="00EA3E03"/>
    <w:rsid w:val="00EB53B2"/>
    <w:rsid w:val="00ED46A3"/>
    <w:rsid w:val="00EF2C91"/>
    <w:rsid w:val="00EF747F"/>
    <w:rsid w:val="00F53FA7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8F0AF6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4767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38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0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6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T%20Team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5B3037A956E4EAAA903C167FEADD5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0D0F23-FD9A-4642-B36A-6276D397B449}"/>
      </w:docPartPr>
      <w:docPartBody>
        <w:p w:rsidR="007B117B" w:rsidRDefault="00C57A08">
          <w:pPr>
            <w:pStyle w:val="65B3037A956E4EAAA903C167FEADD511"/>
          </w:pPr>
          <w:r w:rsidRPr="00D5459D">
            <w:t>Profile</w:t>
          </w:r>
        </w:p>
      </w:docPartBody>
    </w:docPart>
    <w:docPart>
      <w:docPartPr>
        <w:name w:val="CF9B9EC1D9094D66A7C9458D56A301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EFB660-DC9B-4EAC-9C4F-ADCA3D341D05}"/>
      </w:docPartPr>
      <w:docPartBody>
        <w:p w:rsidR="007B117B" w:rsidRDefault="00C57A08">
          <w:pPr>
            <w:pStyle w:val="CF9B9EC1D9094D66A7C9458D56A301C5"/>
          </w:pPr>
          <w:r w:rsidRPr="00CB0055">
            <w:t>Contact</w:t>
          </w:r>
        </w:p>
      </w:docPartBody>
    </w:docPart>
    <w:docPart>
      <w:docPartPr>
        <w:name w:val="4A70D318068848DB8B452D43D3E145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73D564-270F-4EA6-ACE4-3D0B08828BD5}"/>
      </w:docPartPr>
      <w:docPartBody>
        <w:p w:rsidR="007B117B" w:rsidRDefault="00C57A08">
          <w:pPr>
            <w:pStyle w:val="4A70D318068848DB8B452D43D3E145B3"/>
          </w:pPr>
          <w:r w:rsidRPr="004D3011">
            <w:t>PHONE:</w:t>
          </w:r>
        </w:p>
      </w:docPartBody>
    </w:docPart>
    <w:docPart>
      <w:docPartPr>
        <w:name w:val="AF2B0B207EB94CB19FCA1CBFEA4422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7E9EF5-3A99-4AFD-93ED-FCACE3860476}"/>
      </w:docPartPr>
      <w:docPartBody>
        <w:p w:rsidR="007B117B" w:rsidRDefault="00C57A08">
          <w:pPr>
            <w:pStyle w:val="AF2B0B207EB94CB19FCA1CBFEA442213"/>
          </w:pPr>
          <w:r w:rsidRPr="004D3011">
            <w:t>WEBSITE:</w:t>
          </w:r>
        </w:p>
      </w:docPartBody>
    </w:docPart>
    <w:docPart>
      <w:docPartPr>
        <w:name w:val="D68FA88AC1A4458DA42BCA41EB7D58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70705A-6EDC-47EB-AD17-30720D37F438}"/>
      </w:docPartPr>
      <w:docPartBody>
        <w:p w:rsidR="007B117B" w:rsidRDefault="00C57A08">
          <w:pPr>
            <w:pStyle w:val="D68FA88AC1A4458DA42BCA41EB7D583E"/>
          </w:pPr>
          <w:r w:rsidRPr="004D3011">
            <w:t>EMAIL:</w:t>
          </w:r>
        </w:p>
      </w:docPartBody>
    </w:docPart>
    <w:docPart>
      <w:docPartPr>
        <w:name w:val="44EE9758480E4B3DBD318D5BACD277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E88C2A-9FB8-461B-8C1E-B3EC3A0EEFC1}"/>
      </w:docPartPr>
      <w:docPartBody>
        <w:p w:rsidR="007B117B" w:rsidRDefault="00C57A08">
          <w:pPr>
            <w:pStyle w:val="44EE9758480E4B3DBD318D5BACD277D8"/>
          </w:pPr>
          <w:r w:rsidRPr="00036450">
            <w:t>WORK EXPERIENCE</w:t>
          </w:r>
        </w:p>
      </w:docPartBody>
    </w:docPart>
    <w:docPart>
      <w:docPartPr>
        <w:name w:val="297A48E73AB5434BBAB40018F48867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C0CB75-B1F8-40BD-8D5A-8F2DE37B92BC}"/>
      </w:docPartPr>
      <w:docPartBody>
        <w:p w:rsidR="00686803" w:rsidRDefault="0013328E" w:rsidP="0013328E">
          <w:pPr>
            <w:pStyle w:val="297A48E73AB5434BBAB40018F488679A"/>
          </w:pPr>
          <w:r w:rsidRPr="00036450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S Gothic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A08"/>
    <w:rsid w:val="00002900"/>
    <w:rsid w:val="0006554F"/>
    <w:rsid w:val="0013328E"/>
    <w:rsid w:val="001409DB"/>
    <w:rsid w:val="00367BAD"/>
    <w:rsid w:val="00447204"/>
    <w:rsid w:val="004E0E4E"/>
    <w:rsid w:val="00510EE6"/>
    <w:rsid w:val="00582E56"/>
    <w:rsid w:val="005C6A7F"/>
    <w:rsid w:val="00686803"/>
    <w:rsid w:val="007B117B"/>
    <w:rsid w:val="00BD6A75"/>
    <w:rsid w:val="00C57A08"/>
    <w:rsid w:val="00C85F5F"/>
    <w:rsid w:val="00CE0E41"/>
    <w:rsid w:val="00D163B2"/>
    <w:rsid w:val="00D33E0D"/>
    <w:rsid w:val="00F35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5B9BD5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8D67BF0AD1D4A0FBF1BB956836BB14F">
    <w:name w:val="98D67BF0AD1D4A0FBF1BB956836BB14F"/>
  </w:style>
  <w:style w:type="paragraph" w:customStyle="1" w:styleId="DF0F52A17BBA4294911BE5107AA62040">
    <w:name w:val="DF0F52A17BBA4294911BE5107AA62040"/>
  </w:style>
  <w:style w:type="paragraph" w:customStyle="1" w:styleId="65B3037A956E4EAAA903C167FEADD511">
    <w:name w:val="65B3037A956E4EAAA903C167FEADD511"/>
  </w:style>
  <w:style w:type="paragraph" w:customStyle="1" w:styleId="75247BD54D164D81912B4DEEF9E4999E">
    <w:name w:val="75247BD54D164D81912B4DEEF9E4999E"/>
  </w:style>
  <w:style w:type="paragraph" w:customStyle="1" w:styleId="CF9B9EC1D9094D66A7C9458D56A301C5">
    <w:name w:val="CF9B9EC1D9094D66A7C9458D56A301C5"/>
  </w:style>
  <w:style w:type="paragraph" w:customStyle="1" w:styleId="4A70D318068848DB8B452D43D3E145B3">
    <w:name w:val="4A70D318068848DB8B452D43D3E145B3"/>
  </w:style>
  <w:style w:type="paragraph" w:customStyle="1" w:styleId="5AEE9941F1704039A755461BBDB84EEC">
    <w:name w:val="5AEE9941F1704039A755461BBDB84EEC"/>
  </w:style>
  <w:style w:type="paragraph" w:customStyle="1" w:styleId="AF2B0B207EB94CB19FCA1CBFEA442213">
    <w:name w:val="AF2B0B207EB94CB19FCA1CBFEA442213"/>
  </w:style>
  <w:style w:type="paragraph" w:customStyle="1" w:styleId="C773FB1CD96447D289F7BBBDC290F5D3">
    <w:name w:val="C773FB1CD96447D289F7BBBDC290F5D3"/>
  </w:style>
  <w:style w:type="paragraph" w:customStyle="1" w:styleId="D68FA88AC1A4458DA42BCA41EB7D583E">
    <w:name w:val="D68FA88AC1A4458DA42BCA41EB7D583E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2391FE5E72C44190826DC53DB96542E4">
    <w:name w:val="2391FE5E72C44190826DC53DB96542E4"/>
  </w:style>
  <w:style w:type="paragraph" w:customStyle="1" w:styleId="A53983BB8AB84BB7B5B63983B738DF4D">
    <w:name w:val="A53983BB8AB84BB7B5B63983B738DF4D"/>
  </w:style>
  <w:style w:type="paragraph" w:customStyle="1" w:styleId="7EE4D1F3DB18493BAC4452BBCB32F6CE">
    <w:name w:val="7EE4D1F3DB18493BAC4452BBCB32F6CE"/>
  </w:style>
  <w:style w:type="paragraph" w:customStyle="1" w:styleId="387E5AC680344AE8BA7D7117F5DEF3E5">
    <w:name w:val="387E5AC680344AE8BA7D7117F5DEF3E5"/>
  </w:style>
  <w:style w:type="paragraph" w:customStyle="1" w:styleId="F3355193FCB4444EB5CE235DF2D0310E">
    <w:name w:val="F3355193FCB4444EB5CE235DF2D0310E"/>
  </w:style>
  <w:style w:type="paragraph" w:customStyle="1" w:styleId="D1F14F07FE444C6F9B10873631690232">
    <w:name w:val="D1F14F07FE444C6F9B10873631690232"/>
  </w:style>
  <w:style w:type="paragraph" w:customStyle="1" w:styleId="ED6F2C37D3E140E2B8606F68E8DDD303">
    <w:name w:val="ED6F2C37D3E140E2B8606F68E8DDD303"/>
  </w:style>
  <w:style w:type="paragraph" w:customStyle="1" w:styleId="38BEC3B0C5064F69B07E24017D2D49C1">
    <w:name w:val="38BEC3B0C5064F69B07E24017D2D49C1"/>
  </w:style>
  <w:style w:type="paragraph" w:customStyle="1" w:styleId="8B60272D6D76406B98F0375B96FB0D8C">
    <w:name w:val="8B60272D6D76406B98F0375B96FB0D8C"/>
  </w:style>
  <w:style w:type="paragraph" w:customStyle="1" w:styleId="9E53896C24584DCFBDD86768A1D1AE3F">
    <w:name w:val="9E53896C24584DCFBDD86768A1D1AE3F"/>
  </w:style>
  <w:style w:type="paragraph" w:customStyle="1" w:styleId="0B409A57F1614B828230F560812AD6E0">
    <w:name w:val="0B409A57F1614B828230F560812AD6E0"/>
  </w:style>
  <w:style w:type="paragraph" w:customStyle="1" w:styleId="485BA37950034818B55664DD4BB007F9">
    <w:name w:val="485BA37950034818B55664DD4BB007F9"/>
  </w:style>
  <w:style w:type="paragraph" w:customStyle="1" w:styleId="789E7CC21CDD442EA2FF72CA3BAFD212">
    <w:name w:val="789E7CC21CDD442EA2FF72CA3BAFD212"/>
  </w:style>
  <w:style w:type="paragraph" w:customStyle="1" w:styleId="5FAB2FE32F3F4398B50557EDDD5EE90F">
    <w:name w:val="5FAB2FE32F3F4398B50557EDDD5EE90F"/>
  </w:style>
  <w:style w:type="paragraph" w:customStyle="1" w:styleId="44EE9758480E4B3DBD318D5BACD277D8">
    <w:name w:val="44EE9758480E4B3DBD318D5BACD277D8"/>
  </w:style>
  <w:style w:type="paragraph" w:customStyle="1" w:styleId="A5075AB6CA9D40E9AD8C795CEA8D5D00">
    <w:name w:val="A5075AB6CA9D40E9AD8C795CEA8D5D00"/>
  </w:style>
  <w:style w:type="paragraph" w:customStyle="1" w:styleId="93CE775E20594968A8E63A1E23E9FF3E">
    <w:name w:val="93CE775E20594968A8E63A1E23E9FF3E"/>
  </w:style>
  <w:style w:type="paragraph" w:customStyle="1" w:styleId="AF01B4FFC63A487A9AC7EB413EECA661">
    <w:name w:val="AF01B4FFC63A487A9AC7EB413EECA661"/>
  </w:style>
  <w:style w:type="paragraph" w:customStyle="1" w:styleId="EA44DB8958334DBFBF6DD66869CAE9F8">
    <w:name w:val="EA44DB8958334DBFBF6DD66869CAE9F8"/>
  </w:style>
  <w:style w:type="paragraph" w:customStyle="1" w:styleId="B7D4EB8457654321A8ACE0B0613757F0">
    <w:name w:val="B7D4EB8457654321A8ACE0B0613757F0"/>
  </w:style>
  <w:style w:type="paragraph" w:customStyle="1" w:styleId="6D32BF27B3A34CD5BA89164518AD84C0">
    <w:name w:val="6D32BF27B3A34CD5BA89164518AD84C0"/>
  </w:style>
  <w:style w:type="paragraph" w:customStyle="1" w:styleId="34F32115D6B44A319DB5C42BF02B81A4">
    <w:name w:val="34F32115D6B44A319DB5C42BF02B81A4"/>
  </w:style>
  <w:style w:type="paragraph" w:customStyle="1" w:styleId="CBBB8108C6EA4B2F81740B594BF6BB4C">
    <w:name w:val="CBBB8108C6EA4B2F81740B594BF6BB4C"/>
  </w:style>
  <w:style w:type="paragraph" w:customStyle="1" w:styleId="531011DE66F6426DA3BD68FDBC0DEA10">
    <w:name w:val="531011DE66F6426DA3BD68FDBC0DEA10"/>
  </w:style>
  <w:style w:type="paragraph" w:customStyle="1" w:styleId="52C5934EBD3346F38E0153D0E7527DCC">
    <w:name w:val="52C5934EBD3346F38E0153D0E7527DCC"/>
  </w:style>
  <w:style w:type="paragraph" w:customStyle="1" w:styleId="4A930206C66940B6BE8D6A2DB4E053D9">
    <w:name w:val="4A930206C66940B6BE8D6A2DB4E053D9"/>
  </w:style>
  <w:style w:type="paragraph" w:customStyle="1" w:styleId="25D08513976644ECA8AFB8C087D4459A">
    <w:name w:val="25D08513976644ECA8AFB8C087D4459A"/>
  </w:style>
  <w:style w:type="paragraph" w:customStyle="1" w:styleId="2CE80B332430441AAE70AA7AFCD15CA6">
    <w:name w:val="2CE80B332430441AAE70AA7AFCD15CA6"/>
  </w:style>
  <w:style w:type="paragraph" w:customStyle="1" w:styleId="18B4DFC4B51843B283C0BDE63DCAA1BD">
    <w:name w:val="18B4DFC4B51843B283C0BDE63DCAA1BD"/>
  </w:style>
  <w:style w:type="paragraph" w:customStyle="1" w:styleId="0778BE80DA5A4828AC1432CAD3658C75">
    <w:name w:val="0778BE80DA5A4828AC1432CAD3658C75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72206124AB3044C582415F059A42F4BE">
    <w:name w:val="72206124AB3044C582415F059A42F4BE"/>
  </w:style>
  <w:style w:type="paragraph" w:customStyle="1" w:styleId="1D0FDB5DDA29481193D0E8654E759971">
    <w:name w:val="1D0FDB5DDA29481193D0E8654E759971"/>
    <w:rsid w:val="00BD6A75"/>
  </w:style>
  <w:style w:type="paragraph" w:customStyle="1" w:styleId="9CE36F0A379F451681A544F2909FEBB3">
    <w:name w:val="9CE36F0A379F451681A544F2909FEBB3"/>
    <w:rsid w:val="0013328E"/>
    <w:rPr>
      <w:lang w:val="en-PH" w:eastAsia="en-PH"/>
    </w:rPr>
  </w:style>
  <w:style w:type="paragraph" w:customStyle="1" w:styleId="297A48E73AB5434BBAB40018F488679A">
    <w:name w:val="297A48E73AB5434BBAB40018F488679A"/>
    <w:rsid w:val="0013328E"/>
    <w:rPr>
      <w:lang w:val="en-PH" w:eastAsia="en-PH"/>
    </w:rPr>
  </w:style>
  <w:style w:type="paragraph" w:customStyle="1" w:styleId="FF3DE3D045004507B66C21D49F4D7736">
    <w:name w:val="FF3DE3D045004507B66C21D49F4D7736"/>
    <w:rsid w:val="0013328E"/>
    <w:rPr>
      <w:lang w:val="en-PH" w:eastAsia="en-PH"/>
    </w:rPr>
  </w:style>
  <w:style w:type="paragraph" w:customStyle="1" w:styleId="1CCB804596444E69AAEE9D682F8FCFF4">
    <w:name w:val="1CCB804596444E69AAEE9D682F8FCFF4"/>
    <w:rsid w:val="0013328E"/>
    <w:rPr>
      <w:lang w:val="en-PH" w:eastAsia="en-PH"/>
    </w:rPr>
  </w:style>
  <w:style w:type="paragraph" w:customStyle="1" w:styleId="8BF29621FCE6424195AF44C5E36398EF">
    <w:name w:val="8BF29621FCE6424195AF44C5E36398EF"/>
    <w:rsid w:val="0013328E"/>
    <w:rPr>
      <w:lang w:val="en-PH" w:eastAsia="en-PH"/>
    </w:rPr>
  </w:style>
  <w:style w:type="paragraph" w:customStyle="1" w:styleId="7796952C28C044EAADA3C85E52DEF499">
    <w:name w:val="7796952C28C044EAADA3C85E52DEF499"/>
    <w:rsid w:val="0013328E"/>
    <w:rPr>
      <w:lang w:val="en-PH" w:eastAsia="en-PH"/>
    </w:rPr>
  </w:style>
  <w:style w:type="paragraph" w:customStyle="1" w:styleId="7640D764880848D4B7E6A687B8E02D24">
    <w:name w:val="7640D764880848D4B7E6A687B8E02D24"/>
    <w:rsid w:val="0013328E"/>
    <w:rPr>
      <w:lang w:val="en-PH" w:eastAsia="en-PH"/>
    </w:rPr>
  </w:style>
  <w:style w:type="paragraph" w:customStyle="1" w:styleId="E35EE6DFFB584F54BF0A2A6C0513C9B4">
    <w:name w:val="E35EE6DFFB584F54BF0A2A6C0513C9B4"/>
    <w:rsid w:val="0013328E"/>
    <w:rPr>
      <w:lang w:val="en-PH" w:eastAsia="en-PH"/>
    </w:rPr>
  </w:style>
  <w:style w:type="paragraph" w:customStyle="1" w:styleId="ED1955FD88AD437FAB38568358905F84">
    <w:name w:val="ED1955FD88AD437FAB38568358905F84"/>
    <w:rsid w:val="0013328E"/>
    <w:rPr>
      <w:lang w:val="en-PH" w:eastAsia="en-PH"/>
    </w:rPr>
  </w:style>
  <w:style w:type="paragraph" w:customStyle="1" w:styleId="8F8D5E072B704DE2ACC7205C879BF7D5">
    <w:name w:val="8F8D5E072B704DE2ACC7205C879BF7D5"/>
    <w:rsid w:val="0013328E"/>
    <w:rPr>
      <w:lang w:val="en-PH" w:eastAsia="en-PH"/>
    </w:rPr>
  </w:style>
  <w:style w:type="paragraph" w:customStyle="1" w:styleId="C179ADB2D6A34F49A2BE9ED81369A43B">
    <w:name w:val="C179ADB2D6A34F49A2BE9ED81369A43B"/>
    <w:rsid w:val="0013328E"/>
    <w:rPr>
      <w:lang w:val="en-PH" w:eastAsia="en-PH"/>
    </w:rPr>
  </w:style>
  <w:style w:type="paragraph" w:customStyle="1" w:styleId="DBA0F60E62134282B2075B3A2AAD6F54">
    <w:name w:val="DBA0F60E62134282B2075B3A2AAD6F54"/>
    <w:rsid w:val="0013328E"/>
    <w:rPr>
      <w:lang w:val="en-PH" w:eastAsia="en-PH"/>
    </w:rPr>
  </w:style>
  <w:style w:type="paragraph" w:customStyle="1" w:styleId="DF80EE361E0646FDA72412EB20287F84">
    <w:name w:val="DF80EE361E0646FDA72412EB20287F84"/>
    <w:rsid w:val="0013328E"/>
    <w:rPr>
      <w:lang w:val="en-PH" w:eastAsia="en-PH"/>
    </w:rPr>
  </w:style>
  <w:style w:type="paragraph" w:customStyle="1" w:styleId="06FC2694AF614E06950FB51CDB746591">
    <w:name w:val="06FC2694AF614E06950FB51CDB746591"/>
    <w:rsid w:val="0013328E"/>
    <w:rPr>
      <w:lang w:val="en-PH" w:eastAsia="en-PH"/>
    </w:rPr>
  </w:style>
  <w:style w:type="paragraph" w:customStyle="1" w:styleId="BF0536FE546C4C5A9820DFF7ED2765A3">
    <w:name w:val="BF0536FE546C4C5A9820DFF7ED2765A3"/>
    <w:rsid w:val="0013328E"/>
    <w:rPr>
      <w:lang w:val="en-PH" w:eastAsia="en-PH"/>
    </w:rPr>
  </w:style>
  <w:style w:type="paragraph" w:customStyle="1" w:styleId="5C1E13AAB2054E48B2F95296E81E0B0A">
    <w:name w:val="5C1E13AAB2054E48B2F95296E81E0B0A"/>
    <w:rsid w:val="0013328E"/>
    <w:rPr>
      <w:lang w:val="en-PH" w:eastAsia="en-PH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9AAAE46-AB79-4B7C-9529-F6B5F83DD5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</Template>
  <TotalTime>0</TotalTime>
  <Pages>1</Pages>
  <Words>468</Words>
  <Characters>2671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2019-10-28T03:53:00Z</dcterms:created>
  <dcterms:modified xsi:type="dcterms:W3CDTF">2024-11-30T11:32:00Z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