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341" w:type="dxa"/>
        <w:tblInd w:w="-28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86"/>
        <w:gridCol w:w="284"/>
        <w:gridCol w:w="7371"/>
      </w:tblGrid>
      <w:tr w:rsidR="001B2ABD" w14:paraId="1040EC51" w14:textId="77777777" w:rsidTr="000E6BB5">
        <w:trPr>
          <w:trHeight w:val="2761"/>
        </w:trPr>
        <w:tc>
          <w:tcPr>
            <w:tcW w:w="3686" w:type="dxa"/>
            <w:vAlign w:val="bottom"/>
          </w:tcPr>
          <w:p w14:paraId="3EAF600D" w14:textId="39181FFD" w:rsidR="001B2ABD" w:rsidRDefault="00296A5D" w:rsidP="001B2ABD">
            <w:pPr>
              <w:tabs>
                <w:tab w:val="left" w:pos="990"/>
              </w:tabs>
              <w:jc w:val="center"/>
            </w:pPr>
            <w:r w:rsidRPr="00296A5D">
              <w:rPr>
                <w:noProof/>
                <w:lang w:val="en-PH" w:eastAsia="en-PH"/>
              </w:rPr>
              <w:drawing>
                <wp:inline distT="0" distB="0" distL="0" distR="0" wp14:anchorId="594990CF" wp14:editId="5F5117D7">
                  <wp:extent cx="1828800" cy="1828800"/>
                  <wp:effectExtent l="76200" t="76200" r="76200" b="76200"/>
                  <wp:docPr id="4" name="Picture 4" descr="C:\Users\MarcM\Desktop\2x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M\Desktop\2x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rgbClr val="548AB7"/>
                            </a:solidFill>
                            <a:prstDash val="solid"/>
                            <a:round/>
                          </a:ln>
                          <a:effectLst>
                            <a:outerShdw dist="50800" dir="5400000" sx="9000" sy="9000" algn="ctr" rotWithShape="0">
                              <a:srgbClr val="00B0F0"/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</w:tcPr>
          <w:p w14:paraId="6904958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7371" w:type="dxa"/>
            <w:vAlign w:val="bottom"/>
          </w:tcPr>
          <w:p w14:paraId="6FEA69AF" w14:textId="77777777" w:rsidR="001B2ABD" w:rsidRPr="003D442A" w:rsidRDefault="00A054E9" w:rsidP="001B2ABD">
            <w:pPr>
              <w:pStyle w:val="Title"/>
              <w:rPr>
                <w:sz w:val="80"/>
              </w:rPr>
            </w:pPr>
            <w:r w:rsidRPr="003D442A">
              <w:rPr>
                <w:sz w:val="80"/>
              </w:rPr>
              <w:t>Marc Dominic Magat</w:t>
            </w:r>
          </w:p>
          <w:p w14:paraId="0EE55D82" w14:textId="6ACB9FBC" w:rsidR="001B2ABD" w:rsidRDefault="00296A5D" w:rsidP="00A054E9">
            <w:pPr>
              <w:pStyle w:val="Subtitle"/>
            </w:pPr>
            <w:r w:rsidRPr="008E6CD5">
              <w:rPr>
                <w:spacing w:val="1"/>
                <w:w w:val="91"/>
              </w:rPr>
              <w:t>.Net Develope</w:t>
            </w:r>
            <w:r w:rsidRPr="008E6CD5">
              <w:rPr>
                <w:spacing w:val="2"/>
                <w:w w:val="91"/>
              </w:rPr>
              <w:t>r</w:t>
            </w:r>
          </w:p>
        </w:tc>
      </w:tr>
      <w:tr w:rsidR="001B2ABD" w14:paraId="5B36D344" w14:textId="77777777" w:rsidTr="000E6BB5">
        <w:trPr>
          <w:trHeight w:val="13676"/>
        </w:trPr>
        <w:tc>
          <w:tcPr>
            <w:tcW w:w="3686" w:type="dxa"/>
          </w:tcPr>
          <w:sdt>
            <w:sdtPr>
              <w:id w:val="-1711873194"/>
              <w:placeholder>
                <w:docPart w:val="65B3037A956E4EAAA903C167FEADD511"/>
              </w:placeholder>
              <w:temporary/>
              <w:showingPlcHdr/>
              <w15:appearance w15:val="hidden"/>
            </w:sdtPr>
            <w:sdtEndPr/>
            <w:sdtContent>
              <w:p w14:paraId="25B699B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A081490" w14:textId="74A57E9B" w:rsidR="00036450" w:rsidRDefault="00050282" w:rsidP="00050282">
            <w:r>
              <w:t>Full Name: Marc Dominic M. Magat</w:t>
            </w:r>
          </w:p>
          <w:p w14:paraId="0BF6FAD2" w14:textId="0FA76678" w:rsidR="00050282" w:rsidRDefault="006E5F4B" w:rsidP="00050282">
            <w:r>
              <w:t>Age: 26</w:t>
            </w:r>
          </w:p>
          <w:p w14:paraId="3309BCDE" w14:textId="02EA4370" w:rsidR="00036450" w:rsidRDefault="00050282" w:rsidP="00036450">
            <w:r>
              <w:t>Address:</w:t>
            </w:r>
            <w:r w:rsidR="00CA72F6">
              <w:t xml:space="preserve"> </w:t>
            </w:r>
            <w:proofErr w:type="spellStart"/>
            <w:r w:rsidR="00CA72F6">
              <w:t>Pagbilao</w:t>
            </w:r>
            <w:proofErr w:type="spellEnd"/>
            <w:r w:rsidR="00CA72F6">
              <w:t xml:space="preserve"> Quezon</w:t>
            </w:r>
          </w:p>
          <w:p w14:paraId="64DDCC39" w14:textId="1EFD75FE" w:rsidR="00050282" w:rsidRDefault="00050282" w:rsidP="00050282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Objec</w:t>
            </w:r>
            <w:r w:rsidR="00DB6CF5">
              <w:t>tive</w:t>
            </w:r>
          </w:p>
          <w:p w14:paraId="627E3400" w14:textId="103221C9" w:rsidR="00050282" w:rsidRDefault="00050282" w:rsidP="00036450">
            <w:r>
              <w:t>To be</w:t>
            </w:r>
            <w:r w:rsidRPr="00A3569F">
              <w:t xml:space="preserve"> part in a progressive and growing organization where I can enhance my knowledge and skills and gain </w:t>
            </w:r>
            <w:r>
              <w:t>more</w:t>
            </w:r>
            <w:r w:rsidRPr="00A3569F">
              <w:t xml:space="preserve"> experience while improving the organization's reputation and productivity.</w:t>
            </w:r>
          </w:p>
          <w:sdt>
            <w:sdtPr>
              <w:id w:val="-1954003311"/>
              <w:placeholder>
                <w:docPart w:val="CF9B9EC1D9094D66A7C9458D56A301C5"/>
              </w:placeholder>
              <w:temporary/>
              <w:showingPlcHdr/>
              <w15:appearance w15:val="hidden"/>
            </w:sdtPr>
            <w:sdtEndPr/>
            <w:sdtContent>
              <w:p w14:paraId="179F615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A70D318068848DB8B452D43D3E145B3"/>
              </w:placeholder>
              <w:temporary/>
              <w:showingPlcHdr/>
              <w15:appearance w15:val="hidden"/>
            </w:sdtPr>
            <w:sdtEndPr/>
            <w:sdtContent>
              <w:p w14:paraId="58665EDC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624BF4D" w14:textId="17AD32E2" w:rsidR="004D3011" w:rsidRDefault="006E5F4B" w:rsidP="004D3011">
            <w:r>
              <w:t>09762152445</w:t>
            </w:r>
          </w:p>
          <w:p w14:paraId="6A85D580" w14:textId="77777777" w:rsidR="00513930" w:rsidRPr="004D3011" w:rsidRDefault="00513930" w:rsidP="004D3011"/>
          <w:sdt>
            <w:sdtPr>
              <w:id w:val="67859272"/>
              <w:placeholder>
                <w:docPart w:val="AF2B0B207EB94CB19FCA1CBFEA442213"/>
              </w:placeholder>
              <w:temporary/>
              <w:showingPlcHdr/>
              <w15:appearance w15:val="hidden"/>
            </w:sdtPr>
            <w:sdtEndPr/>
            <w:sdtContent>
              <w:p w14:paraId="2ACBE6BC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F76B9C" w14:textId="5A0F871A" w:rsidR="004D3011" w:rsidRDefault="00513930" w:rsidP="004D3011">
            <w:r w:rsidRPr="00513930">
              <w:t>https://macdomagat.github.io/OnlinePortfolio/index.html</w:t>
            </w:r>
          </w:p>
          <w:p w14:paraId="16E83640" w14:textId="77777777" w:rsidR="00513930" w:rsidRDefault="00513930" w:rsidP="004D3011"/>
          <w:p w14:paraId="0971AFDD" w14:textId="773409F7" w:rsidR="009B63B9" w:rsidRDefault="009B63B9" w:rsidP="004D3011">
            <w:r>
              <w:t>LinkedIn:</w:t>
            </w:r>
          </w:p>
          <w:p w14:paraId="1EB16B37" w14:textId="77777777" w:rsidR="009B63B9" w:rsidRDefault="009B63B9" w:rsidP="009B63B9">
            <w:r>
              <w:t>www.linkedin.com/in/</w:t>
            </w:r>
          </w:p>
          <w:p w14:paraId="226F3275" w14:textId="77BAAAF3" w:rsidR="009B63B9" w:rsidRDefault="009B63B9" w:rsidP="004D3011">
            <w:proofErr w:type="spellStart"/>
            <w:r>
              <w:t>marcdominicmagat</w:t>
            </w:r>
            <w:proofErr w:type="spellEnd"/>
          </w:p>
          <w:p w14:paraId="2F5BF4C2" w14:textId="77777777" w:rsidR="009B63B9" w:rsidRDefault="009B63B9" w:rsidP="004D3011"/>
          <w:sdt>
            <w:sdtPr>
              <w:id w:val="-240260293"/>
              <w:placeholder>
                <w:docPart w:val="D68FA88AC1A4458DA42BCA41EB7D583E"/>
              </w:placeholder>
              <w:temporary/>
              <w:showingPlcHdr/>
              <w15:appearance w15:val="hidden"/>
            </w:sdtPr>
            <w:sdtEndPr/>
            <w:sdtContent>
              <w:p w14:paraId="79E8141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F3F26DC" w14:textId="7EB77696" w:rsidR="00556B34" w:rsidRPr="00556B34" w:rsidRDefault="00A054E9" w:rsidP="00A054E9">
            <w:pPr>
              <w:rPr>
                <w:rStyle w:val="Hyperlink"/>
                <w:color w:val="auto"/>
                <w:u w:val="none"/>
              </w:rPr>
            </w:pPr>
            <w:r>
              <w:t>Marcdominic16@gmail.com</w:t>
            </w:r>
          </w:p>
          <w:p w14:paraId="78971AA9" w14:textId="629DFDEE" w:rsidR="00556B34" w:rsidRDefault="00556B34" w:rsidP="00556B34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Achievements</w:t>
            </w:r>
          </w:p>
          <w:p w14:paraId="4545AF5A" w14:textId="6541B73B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556B34">
              <w:t>EA Award (May 20, 2024)</w:t>
            </w:r>
            <w:r>
              <w:t xml:space="preserve"> - Fujitsu</w:t>
            </w:r>
          </w:p>
          <w:p w14:paraId="685DA9C8" w14:textId="587A9C01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556B34">
              <w:t>Best Performer Award (November 9, 2023)</w:t>
            </w:r>
            <w:r>
              <w:t xml:space="preserve"> - Fujitsu</w:t>
            </w:r>
          </w:p>
          <w:p w14:paraId="60841FB8" w14:textId="07DA9A93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T24 </w:t>
            </w:r>
            <w:proofErr w:type="spellStart"/>
            <w:r>
              <w:t>Bootcamp</w:t>
            </w:r>
            <w:proofErr w:type="spellEnd"/>
            <w:r>
              <w:t xml:space="preserve"> Rank 1st (November 2020) – </w:t>
            </w:r>
            <w:proofErr w:type="spellStart"/>
            <w:r>
              <w:t>Eastwest</w:t>
            </w:r>
            <w:proofErr w:type="spellEnd"/>
            <w:r>
              <w:t xml:space="preserve"> Bank</w:t>
            </w:r>
          </w:p>
          <w:p w14:paraId="6868B558" w14:textId="4DE5D5DC" w:rsidR="00E9527E" w:rsidRDefault="00E9527E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Cum Laude (May 2018) – </w:t>
            </w:r>
            <w:proofErr w:type="spellStart"/>
            <w:r>
              <w:t>Dalubhasaan</w:t>
            </w:r>
            <w:proofErr w:type="spellEnd"/>
            <w:r>
              <w:t xml:space="preserve"> ng </w:t>
            </w:r>
            <w:proofErr w:type="spellStart"/>
            <w:r>
              <w:t>Lungsod</w:t>
            </w:r>
            <w:proofErr w:type="spellEnd"/>
            <w:r>
              <w:t xml:space="preserve"> ng </w:t>
            </w:r>
            <w:proofErr w:type="spellStart"/>
            <w:r>
              <w:t>Lucena</w:t>
            </w:r>
            <w:proofErr w:type="spellEnd"/>
          </w:p>
          <w:p w14:paraId="7E885447" w14:textId="0A7EB508" w:rsidR="006E5F4B" w:rsidRDefault="006E5F4B" w:rsidP="006E5F4B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Cs w:val="22"/>
              </w:rPr>
            </w:pPr>
            <w:bookmarkStart w:id="0" w:name="_GoBack"/>
            <w:bookmarkEnd w:id="0"/>
            <w:r>
              <w:t>Skills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23"/>
              <w:gridCol w:w="1723"/>
            </w:tblGrid>
            <w:tr w:rsidR="008E6CD5" w14:paraId="403E7C82" w14:textId="77777777" w:rsidTr="008E6CD5">
              <w:tc>
                <w:tcPr>
                  <w:tcW w:w="1723" w:type="dxa"/>
                  <w:shd w:val="clear" w:color="auto" w:fill="auto"/>
                </w:tcPr>
                <w:p w14:paraId="2D15473C" w14:textId="1CB7C4A9" w:rsidR="008E6CD5" w:rsidRDefault="008A4FC3" w:rsidP="008E6CD5">
                  <w:r>
                    <w:t>•</w:t>
                  </w:r>
                  <w:r w:rsidR="00E4551A">
                    <w:t>.NET Framework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245A88CA" w14:textId="47851D1B" w:rsidR="008E6CD5" w:rsidRDefault="008A4FC3" w:rsidP="008E6CD5">
                  <w:r>
                    <w:t>• HTML</w:t>
                  </w:r>
                </w:p>
              </w:tc>
            </w:tr>
            <w:tr w:rsidR="008E6CD5" w14:paraId="39649AB8" w14:textId="77777777" w:rsidTr="008E6CD5">
              <w:tc>
                <w:tcPr>
                  <w:tcW w:w="1723" w:type="dxa"/>
                  <w:shd w:val="clear" w:color="auto" w:fill="auto"/>
                </w:tcPr>
                <w:p w14:paraId="383B59E0" w14:textId="68A06135" w:rsidR="00E4551A" w:rsidRDefault="008A4FC3" w:rsidP="008E6CD5">
                  <w:r>
                    <w:t xml:space="preserve">• </w:t>
                  </w:r>
                  <w:r w:rsidR="00E4551A">
                    <w:t>C#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57F3A743" w14:textId="57454E84" w:rsidR="008E6CD5" w:rsidRDefault="008A4FC3" w:rsidP="008E6CD5">
                  <w:r>
                    <w:t>• CSS</w:t>
                  </w:r>
                </w:p>
              </w:tc>
            </w:tr>
            <w:tr w:rsidR="008E6CD5" w14:paraId="2BD236BA" w14:textId="77777777" w:rsidTr="008E6CD5">
              <w:tc>
                <w:tcPr>
                  <w:tcW w:w="1723" w:type="dxa"/>
                  <w:shd w:val="clear" w:color="auto" w:fill="auto"/>
                </w:tcPr>
                <w:p w14:paraId="63905577" w14:textId="63D19CE8" w:rsidR="008E6CD5" w:rsidRDefault="008A4FC3" w:rsidP="008E6CD5">
                  <w:r>
                    <w:t xml:space="preserve">• </w:t>
                  </w:r>
                  <w:r w:rsidR="00E4551A">
                    <w:t>VB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332BA127" w14:textId="7D756290" w:rsidR="008E6CD5" w:rsidRDefault="008A4FC3" w:rsidP="008E6CD5">
                  <w:r>
                    <w:t>• JavaScript</w:t>
                  </w:r>
                </w:p>
              </w:tc>
            </w:tr>
            <w:tr w:rsidR="008E6CD5" w14:paraId="105BFB87" w14:textId="77777777" w:rsidTr="008E6CD5">
              <w:tc>
                <w:tcPr>
                  <w:tcW w:w="1723" w:type="dxa"/>
                  <w:shd w:val="clear" w:color="auto" w:fill="auto"/>
                </w:tcPr>
                <w:p w14:paraId="3A8A4414" w14:textId="62443161" w:rsidR="008E6CD5" w:rsidRDefault="008A4FC3" w:rsidP="008E6CD5">
                  <w:r>
                    <w:t xml:space="preserve">• </w:t>
                  </w:r>
                  <w:r w:rsidR="00E4551A">
                    <w:t>ASP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65628A2E" w14:textId="096B97ED" w:rsidR="008E6CD5" w:rsidRDefault="008A4FC3" w:rsidP="008E6CD5">
                  <w:r>
                    <w:t>• Bootstrap</w:t>
                  </w:r>
                </w:p>
              </w:tc>
            </w:tr>
            <w:tr w:rsidR="008E6CD5" w14:paraId="42EE8F5A" w14:textId="77777777" w:rsidTr="008E6CD5">
              <w:tc>
                <w:tcPr>
                  <w:tcW w:w="1723" w:type="dxa"/>
                  <w:shd w:val="clear" w:color="auto" w:fill="auto"/>
                </w:tcPr>
                <w:p w14:paraId="33CD2457" w14:textId="2E6BF5DC" w:rsidR="00E4551A" w:rsidRDefault="008A4FC3" w:rsidP="008E6CD5">
                  <w:r>
                    <w:t xml:space="preserve">• </w:t>
                  </w:r>
                  <w:r w:rsidR="00E4551A">
                    <w:t>MS 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5FF7DD38" w14:textId="7A6E22ED" w:rsidR="008E6CD5" w:rsidRDefault="008A4FC3" w:rsidP="008E6CD5">
                  <w:r>
                    <w:t xml:space="preserve">• </w:t>
                  </w:r>
                  <w:proofErr w:type="spellStart"/>
                  <w:r>
                    <w:t>WinForms</w:t>
                  </w:r>
                  <w:proofErr w:type="spellEnd"/>
                </w:p>
              </w:tc>
            </w:tr>
            <w:tr w:rsidR="008E6CD5" w14:paraId="05ADBDA0" w14:textId="77777777" w:rsidTr="008E6CD5">
              <w:tc>
                <w:tcPr>
                  <w:tcW w:w="1723" w:type="dxa"/>
                  <w:shd w:val="clear" w:color="auto" w:fill="auto"/>
                </w:tcPr>
                <w:p w14:paraId="54FE39A6" w14:textId="07105A64" w:rsidR="008E6CD5" w:rsidRDefault="008A4FC3" w:rsidP="008E6CD5">
                  <w:r>
                    <w:t>• MySQL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37F679DC" w14:textId="4F1BFE66" w:rsidR="008E6CD5" w:rsidRDefault="008A4FC3" w:rsidP="008E6CD5">
                  <w:r>
                    <w:t>• WPF</w:t>
                  </w:r>
                </w:p>
              </w:tc>
            </w:tr>
            <w:tr w:rsidR="008E6CD5" w14:paraId="1A353CC0" w14:textId="77777777" w:rsidTr="008E6CD5">
              <w:tc>
                <w:tcPr>
                  <w:tcW w:w="1723" w:type="dxa"/>
                  <w:shd w:val="clear" w:color="auto" w:fill="auto"/>
                </w:tcPr>
                <w:p w14:paraId="75504849" w14:textId="6A9F528E" w:rsidR="008E6CD5" w:rsidRDefault="008A4FC3" w:rsidP="008E6CD5">
                  <w:r>
                    <w:t>• PostgreSQL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23F21C52" w14:textId="0D2441F3" w:rsidR="008E6CD5" w:rsidRDefault="008A4FC3" w:rsidP="008E6CD5">
                  <w:r>
                    <w:t>• XAML</w:t>
                  </w:r>
                </w:p>
              </w:tc>
            </w:tr>
            <w:tr w:rsidR="008E6CD5" w14:paraId="6E019EA5" w14:textId="77777777" w:rsidTr="008E6CD5">
              <w:tc>
                <w:tcPr>
                  <w:tcW w:w="1723" w:type="dxa"/>
                  <w:shd w:val="clear" w:color="auto" w:fill="auto"/>
                </w:tcPr>
                <w:p w14:paraId="076845C1" w14:textId="197EBC54" w:rsidR="008E6CD5" w:rsidRDefault="008A4FC3" w:rsidP="008E6CD5">
                  <w:r>
                    <w:t>• Java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4648B2D6" w14:textId="3BFFE7AC" w:rsidR="008E6CD5" w:rsidRDefault="008A4FC3" w:rsidP="008E6CD5">
                  <w:r>
                    <w:t>• JSF</w:t>
                  </w:r>
                </w:p>
              </w:tc>
            </w:tr>
            <w:tr w:rsidR="00B13112" w14:paraId="654EF41C" w14:textId="77777777" w:rsidTr="008E6CD5">
              <w:tc>
                <w:tcPr>
                  <w:tcW w:w="1723" w:type="dxa"/>
                  <w:shd w:val="clear" w:color="auto" w:fill="auto"/>
                </w:tcPr>
                <w:p w14:paraId="719D837D" w14:textId="4B0D8365" w:rsidR="00B13112" w:rsidRDefault="008A4FC3" w:rsidP="008E6CD5">
                  <w:r>
                    <w:t>• Windows Batch Scripting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42CA4892" w14:textId="1AE806FD" w:rsidR="00B13112" w:rsidRDefault="008A4FC3" w:rsidP="008E6CD5">
                  <w:r>
                    <w:t xml:space="preserve">• </w:t>
                  </w:r>
                  <w:proofErr w:type="spellStart"/>
                  <w:r>
                    <w:t>Powershell</w:t>
                  </w:r>
                  <w:proofErr w:type="spellEnd"/>
                  <w:r>
                    <w:t xml:space="preserve"> Scripting</w:t>
                  </w:r>
                </w:p>
              </w:tc>
            </w:tr>
          </w:tbl>
          <w:p w14:paraId="2BBC09B7" w14:textId="4646AA7F" w:rsidR="006E5F4B" w:rsidRDefault="006E5F4B" w:rsidP="008E6CD5"/>
          <w:p w14:paraId="6FDD562A" w14:textId="1505E34E" w:rsidR="006E5F4B" w:rsidRPr="004D3011" w:rsidRDefault="006E5F4B" w:rsidP="00E45A24"/>
        </w:tc>
        <w:tc>
          <w:tcPr>
            <w:tcW w:w="284" w:type="dxa"/>
          </w:tcPr>
          <w:p w14:paraId="193F6D71" w14:textId="72667A3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7371" w:type="dxa"/>
          </w:tcPr>
          <w:sdt>
            <w:sdtPr>
              <w:id w:val="1001553383"/>
              <w:placeholder>
                <w:docPart w:val="44EE9758480E4B3DBD318D5BACD277D8"/>
              </w:placeholder>
              <w:temporary/>
              <w:showingPlcHdr/>
              <w15:appearance w15:val="hidden"/>
            </w:sdtPr>
            <w:sdtEndPr/>
            <w:sdtContent>
              <w:p w14:paraId="545FF389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330343B" w14:textId="406B094C" w:rsidR="006E5F4B" w:rsidRPr="006E5F4B" w:rsidRDefault="006E5F4B" w:rsidP="006E5F4B">
            <w:pPr>
              <w:pStyle w:val="Heading4"/>
              <w:rPr>
                <w:bCs/>
                <w:sz w:val="20"/>
                <w:szCs w:val="20"/>
              </w:rPr>
            </w:pPr>
            <w:r w:rsidRPr="006E5F4B">
              <w:rPr>
                <w:sz w:val="20"/>
                <w:szCs w:val="20"/>
              </w:rPr>
              <w:t xml:space="preserve">Fujitsu – </w:t>
            </w:r>
            <w:r w:rsidRPr="006E5F4B">
              <w:rPr>
                <w:bCs/>
                <w:sz w:val="20"/>
                <w:szCs w:val="20"/>
              </w:rPr>
              <w:t>Application Systems Engineer/Consultant</w:t>
            </w:r>
          </w:p>
          <w:p w14:paraId="2B509067" w14:textId="2C46D49D" w:rsidR="006E5F4B" w:rsidRPr="00036450" w:rsidRDefault="006E5F4B" w:rsidP="006E5F4B">
            <w:pPr>
              <w:pStyle w:val="Date"/>
            </w:pPr>
            <w:r>
              <w:t xml:space="preserve">August 2022 </w:t>
            </w:r>
            <w:r w:rsidRPr="00036450">
              <w:t>–</w:t>
            </w:r>
            <w:r>
              <w:t xml:space="preserve"> Present</w:t>
            </w:r>
          </w:p>
          <w:p w14:paraId="232AF767" w14:textId="54A1464D" w:rsidR="00A73163" w:rsidRPr="00A73163" w:rsidRDefault="00A73163" w:rsidP="003E1017">
            <w:pPr>
              <w:pStyle w:val="Heading4"/>
              <w:numPr>
                <w:ilvl w:val="0"/>
                <w:numId w:val="2"/>
              </w:numPr>
              <w:ind w:left="447"/>
              <w:rPr>
                <w:b w:val="0"/>
              </w:rPr>
            </w:pPr>
            <w:r w:rsidRPr="00A73163">
              <w:rPr>
                <w:b w:val="0"/>
              </w:rPr>
              <w:t xml:space="preserve">Developed and enhanced systems </w:t>
            </w:r>
            <w:r w:rsidR="003E1017" w:rsidRPr="003E1017">
              <w:rPr>
                <w:b w:val="0"/>
              </w:rPr>
              <w:t>across multiple projects using various technologies, including Java, C#, PostgreSQL, and many others</w:t>
            </w:r>
            <w:r>
              <w:rPr>
                <w:b w:val="0"/>
              </w:rPr>
              <w:t>.</w:t>
            </w:r>
          </w:p>
          <w:p w14:paraId="42D4A5F9" w14:textId="06815E90" w:rsidR="00A73163" w:rsidRPr="00A73163" w:rsidRDefault="00A73163" w:rsidP="00A73163">
            <w:pPr>
              <w:pStyle w:val="Heading4"/>
              <w:numPr>
                <w:ilvl w:val="0"/>
                <w:numId w:val="2"/>
              </w:numPr>
              <w:ind w:left="454"/>
              <w:rPr>
                <w:b w:val="0"/>
              </w:rPr>
            </w:pPr>
            <w:r w:rsidRPr="00A73163">
              <w:rPr>
                <w:b w:val="0"/>
              </w:rPr>
              <w:t>Created test evidence and authored docu</w:t>
            </w:r>
            <w:r w:rsidR="003E1017">
              <w:rPr>
                <w:b w:val="0"/>
              </w:rPr>
              <w:t>mentation for a new technology that is introduced to the team</w:t>
            </w:r>
            <w:r>
              <w:rPr>
                <w:b w:val="0"/>
              </w:rPr>
              <w:t>.</w:t>
            </w:r>
          </w:p>
          <w:p w14:paraId="7D88447B" w14:textId="707E5066" w:rsidR="00A73163" w:rsidRPr="00A73163" w:rsidRDefault="00A73163" w:rsidP="00A73163">
            <w:pPr>
              <w:pStyle w:val="Heading4"/>
              <w:numPr>
                <w:ilvl w:val="0"/>
                <w:numId w:val="2"/>
              </w:numPr>
              <w:ind w:left="454"/>
              <w:rPr>
                <w:b w:val="0"/>
              </w:rPr>
            </w:pPr>
            <w:r w:rsidRPr="00A73163">
              <w:rPr>
                <w:b w:val="0"/>
              </w:rPr>
              <w:t xml:space="preserve">Utilized project management tools like </w:t>
            </w:r>
            <w:proofErr w:type="spellStart"/>
            <w:r w:rsidRPr="00A73163">
              <w:rPr>
                <w:b w:val="0"/>
              </w:rPr>
              <w:t>ServiceNow</w:t>
            </w:r>
            <w:proofErr w:type="spellEnd"/>
            <w:r w:rsidRPr="00A73163">
              <w:rPr>
                <w:b w:val="0"/>
              </w:rPr>
              <w:t>, Azure, an</w:t>
            </w:r>
            <w:r>
              <w:rPr>
                <w:b w:val="0"/>
              </w:rPr>
              <w:t>d MS Teams.</w:t>
            </w:r>
          </w:p>
          <w:p w14:paraId="49F8200D" w14:textId="0E0689E7" w:rsidR="006E5F4B" w:rsidRDefault="003E1017" w:rsidP="003E1017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3E1017">
              <w:t>Worked closely with Japanese project managers, often using interpreters to facilitate communication, to develop and enhance</w:t>
            </w:r>
            <w:r>
              <w:t xml:space="preserve"> systems</w:t>
            </w:r>
            <w:r w:rsidR="00A73163" w:rsidRPr="00A73163">
              <w:t>.</w:t>
            </w:r>
          </w:p>
          <w:p w14:paraId="549E5975" w14:textId="77777777" w:rsidR="00A73163" w:rsidRPr="006E5F4B" w:rsidRDefault="00A73163" w:rsidP="00A73163">
            <w:pPr>
              <w:pStyle w:val="ListParagraph"/>
              <w:ind w:left="454"/>
            </w:pPr>
          </w:p>
          <w:p w14:paraId="2F391FC7" w14:textId="7DD7B993" w:rsidR="002F4F23" w:rsidRPr="006E5F4B" w:rsidRDefault="00DD4C9A" w:rsidP="002F4F23">
            <w:pPr>
              <w:pStyle w:val="Heading4"/>
              <w:rPr>
                <w:bCs/>
                <w:sz w:val="20"/>
              </w:rPr>
            </w:pPr>
            <w:proofErr w:type="spellStart"/>
            <w:r w:rsidRPr="006E5F4B">
              <w:rPr>
                <w:sz w:val="20"/>
              </w:rPr>
              <w:t>Eastwest</w:t>
            </w:r>
            <w:proofErr w:type="spellEnd"/>
            <w:r w:rsidRPr="006E5F4B">
              <w:rPr>
                <w:sz w:val="20"/>
              </w:rPr>
              <w:t xml:space="preserve"> Bank</w:t>
            </w:r>
            <w:r w:rsidR="002F4F23" w:rsidRPr="006E5F4B">
              <w:rPr>
                <w:sz w:val="20"/>
              </w:rPr>
              <w:t xml:space="preserve"> </w:t>
            </w:r>
            <w:r w:rsidR="00DB0FC4" w:rsidRPr="006E5F4B">
              <w:rPr>
                <w:sz w:val="20"/>
              </w:rPr>
              <w:t>–</w:t>
            </w:r>
            <w:r w:rsidR="002F4F23" w:rsidRPr="006E5F4B">
              <w:rPr>
                <w:sz w:val="20"/>
              </w:rPr>
              <w:t xml:space="preserve"> Programme</w:t>
            </w:r>
            <w:r w:rsidR="00DB0FC4" w:rsidRPr="006E5F4B">
              <w:rPr>
                <w:sz w:val="20"/>
              </w:rPr>
              <w:t>r Analyst</w:t>
            </w:r>
          </w:p>
          <w:p w14:paraId="3D84F4E7" w14:textId="60476208" w:rsidR="002F4F23" w:rsidRPr="00036450" w:rsidRDefault="002F4F23" w:rsidP="002F4F23">
            <w:pPr>
              <w:pStyle w:val="Date"/>
            </w:pPr>
            <w:r>
              <w:t xml:space="preserve">February 2020 </w:t>
            </w:r>
            <w:r w:rsidRPr="00036450">
              <w:t>–</w:t>
            </w:r>
            <w:r>
              <w:t xml:space="preserve"> </w:t>
            </w:r>
            <w:r w:rsidR="00632E52">
              <w:t>July 2022</w:t>
            </w:r>
          </w:p>
          <w:p w14:paraId="73968CF5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Developed and maintained console applications and websites using C# and ASP.Net</w:t>
            </w:r>
          </w:p>
          <w:p w14:paraId="71AA833E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programs and modules for the bank’s core banking system (T24)</w:t>
            </w:r>
          </w:p>
          <w:p w14:paraId="3579E59F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Created and maintained </w:t>
            </w:r>
            <w:proofErr w:type="spellStart"/>
            <w:r>
              <w:t>GoAnywhere</w:t>
            </w:r>
            <w:proofErr w:type="spellEnd"/>
            <w:r>
              <w:t xml:space="preserve"> MFT workflows for secure file transfers</w:t>
            </w:r>
          </w:p>
          <w:p w14:paraId="206AE798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test evidence for the developed and modified systems</w:t>
            </w:r>
          </w:p>
          <w:p w14:paraId="40437C19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documentation for deploying systems to UAT and Production, and oversaw the deployment process</w:t>
            </w:r>
          </w:p>
          <w:p w14:paraId="77FCA8AA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Supported QA testers in SIT and users in UAT</w:t>
            </w:r>
          </w:p>
          <w:p w14:paraId="32DF7CF1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Support and troubleshoot production issues with the production support team</w:t>
            </w:r>
          </w:p>
          <w:p w14:paraId="0DAD5EFF" w14:textId="42C8F4B4" w:rsidR="00632E52" w:rsidRP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Coordinate with T24 technical support to resolve issues that cannot be handled internally.</w:t>
            </w:r>
          </w:p>
          <w:p w14:paraId="025D2C26" w14:textId="4B736121" w:rsidR="002F4F23" w:rsidRPr="002F4F23" w:rsidRDefault="002F4F23" w:rsidP="002F4F23"/>
          <w:p w14:paraId="000EA1CB" w14:textId="6B7AA566" w:rsidR="00036450" w:rsidRPr="006E5F4B" w:rsidRDefault="004767FA" w:rsidP="00B359E4">
            <w:pPr>
              <w:pStyle w:val="Heading4"/>
              <w:rPr>
                <w:bCs/>
                <w:sz w:val="20"/>
              </w:rPr>
            </w:pPr>
            <w:r w:rsidRPr="006E5F4B">
              <w:rPr>
                <w:sz w:val="20"/>
              </w:rPr>
              <w:t>City Mayor’s Office (</w:t>
            </w:r>
            <w:proofErr w:type="spellStart"/>
            <w:r w:rsidRPr="006E5F4B">
              <w:rPr>
                <w:sz w:val="20"/>
              </w:rPr>
              <w:t>Lucena</w:t>
            </w:r>
            <w:proofErr w:type="spellEnd"/>
            <w:r w:rsidRPr="006E5F4B">
              <w:rPr>
                <w:sz w:val="20"/>
              </w:rPr>
              <w:t xml:space="preserve"> City)</w:t>
            </w:r>
            <w:r w:rsidR="00036450" w:rsidRPr="006E5F4B">
              <w:rPr>
                <w:sz w:val="20"/>
              </w:rPr>
              <w:t xml:space="preserve"> </w:t>
            </w:r>
            <w:r w:rsidR="003A78A1" w:rsidRPr="006E5F4B">
              <w:rPr>
                <w:sz w:val="20"/>
              </w:rPr>
              <w:t>-</w:t>
            </w:r>
            <w:r w:rsidR="00036450" w:rsidRPr="006E5F4B">
              <w:rPr>
                <w:sz w:val="20"/>
              </w:rPr>
              <w:t xml:space="preserve"> </w:t>
            </w:r>
            <w:r w:rsidRPr="006E5F4B">
              <w:rPr>
                <w:sz w:val="20"/>
              </w:rPr>
              <w:t>Programmer/Graphic Artist/Resident IT/Admin Staff</w:t>
            </w:r>
          </w:p>
          <w:p w14:paraId="4C61A61D" w14:textId="3FC9462E" w:rsidR="00036450" w:rsidRPr="00036450" w:rsidRDefault="00DD2A03" w:rsidP="00B359E4">
            <w:pPr>
              <w:pStyle w:val="Date"/>
            </w:pPr>
            <w:r>
              <w:t>June 2018</w:t>
            </w:r>
            <w:r w:rsidR="002F4F23">
              <w:t xml:space="preserve"> </w:t>
            </w:r>
            <w:r w:rsidR="00036450" w:rsidRPr="00036450">
              <w:t>–</w:t>
            </w:r>
            <w:r w:rsidR="002F4F23">
              <w:t xml:space="preserve"> February 2020</w:t>
            </w:r>
          </w:p>
          <w:p w14:paraId="0DE93047" w14:textId="39CBA919" w:rsidR="00632E52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Developed,</w:t>
            </w:r>
            <w:r w:rsidR="003E1017">
              <w:t xml:space="preserve"> maintained, and troubleshoot </w:t>
            </w:r>
            <w:r>
              <w:t>desktop applications for various offices</w:t>
            </w:r>
          </w:p>
          <w:p w14:paraId="45EDBFED" w14:textId="77777777" w:rsidR="00632E52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Designed layouts for tarpaulins, brochures, flyers, certificates, polo shirts, etc.</w:t>
            </w:r>
          </w:p>
          <w:p w14:paraId="4CE8C069" w14:textId="1D8D9123" w:rsidR="00632E52" w:rsidRDefault="003E1017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Maintained and troubleshoot</w:t>
            </w:r>
            <w:r w:rsidR="00632E52">
              <w:t xml:space="preserve"> computers and printers for various offices within the Government Complex</w:t>
            </w:r>
          </w:p>
          <w:p w14:paraId="66A3F1D5" w14:textId="53C0B959" w:rsidR="004D3011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Managed requests and distribution of trophies, medals, and tarpaulins</w:t>
            </w:r>
          </w:p>
          <w:p w14:paraId="23937522" w14:textId="77777777" w:rsidR="00632E52" w:rsidRDefault="00632E52" w:rsidP="00632E52"/>
          <w:p w14:paraId="3A8153F1" w14:textId="77777777" w:rsidR="004D3011" w:rsidRPr="006E5F4B" w:rsidRDefault="00DD2A03" w:rsidP="00B359E4">
            <w:pPr>
              <w:pStyle w:val="Heading4"/>
              <w:rPr>
                <w:bCs/>
                <w:sz w:val="20"/>
              </w:rPr>
            </w:pPr>
            <w:r w:rsidRPr="006E5F4B">
              <w:rPr>
                <w:sz w:val="20"/>
              </w:rPr>
              <w:t>City Mayor’s Office (</w:t>
            </w:r>
            <w:proofErr w:type="spellStart"/>
            <w:r w:rsidRPr="006E5F4B">
              <w:rPr>
                <w:sz w:val="20"/>
              </w:rPr>
              <w:t>Lucena</w:t>
            </w:r>
            <w:proofErr w:type="spellEnd"/>
            <w:r w:rsidRPr="006E5F4B">
              <w:rPr>
                <w:sz w:val="20"/>
              </w:rPr>
              <w:t xml:space="preserve"> City)</w:t>
            </w:r>
            <w:r w:rsidR="003A78A1" w:rsidRPr="006E5F4B">
              <w:rPr>
                <w:sz w:val="20"/>
              </w:rPr>
              <w:t xml:space="preserve"> - </w:t>
            </w:r>
            <w:r w:rsidRPr="006E5F4B">
              <w:rPr>
                <w:sz w:val="20"/>
              </w:rPr>
              <w:t>OJT Staff</w:t>
            </w:r>
          </w:p>
          <w:p w14:paraId="0E7E1D0B" w14:textId="472F4F48" w:rsidR="004D3011" w:rsidRPr="004D3011" w:rsidRDefault="00391F49" w:rsidP="00B359E4">
            <w:pPr>
              <w:pStyle w:val="Date"/>
            </w:pPr>
            <w:r>
              <w:t>January 2018</w:t>
            </w:r>
            <w:r w:rsidR="002F4F23">
              <w:t xml:space="preserve"> </w:t>
            </w:r>
            <w:r w:rsidR="004D3011" w:rsidRPr="004D3011">
              <w:t>–</w:t>
            </w:r>
            <w:r w:rsidR="002F4F23">
              <w:t xml:space="preserve"> </w:t>
            </w:r>
            <w:r>
              <w:t>May 2018</w:t>
            </w:r>
          </w:p>
          <w:p w14:paraId="5260FE6C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Developed software applications</w:t>
            </w:r>
          </w:p>
          <w:p w14:paraId="6E0D6613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Troubleshot computer issues</w:t>
            </w:r>
          </w:p>
          <w:p w14:paraId="1311D5E0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Provided technical support</w:t>
            </w:r>
          </w:p>
          <w:p w14:paraId="2E46A64D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Received and processed incoming documents</w:t>
            </w:r>
          </w:p>
          <w:p w14:paraId="6766AD17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Released outgoing documents</w:t>
            </w:r>
          </w:p>
          <w:p w14:paraId="059085FE" w14:textId="690B3261" w:rsidR="006E5F4B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Performed liaison tasks</w:t>
            </w:r>
          </w:p>
          <w:sdt>
            <w:sdtPr>
              <w:id w:val="1049110328"/>
              <w:placeholder>
                <w:docPart w:val="297A48E73AB5434BBAB40018F488679A"/>
              </w:placeholder>
              <w:temporary/>
              <w:showingPlcHdr/>
              <w15:appearance w15:val="hidden"/>
            </w:sdtPr>
            <w:sdtEndPr/>
            <w:sdtContent>
              <w:p w14:paraId="589E331E" w14:textId="77777777" w:rsidR="006E5F4B" w:rsidRDefault="006E5F4B" w:rsidP="006E5F4B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81BE116" w14:textId="77777777" w:rsidR="006E5F4B" w:rsidRPr="006E5F4B" w:rsidRDefault="006E5F4B" w:rsidP="006E5F4B">
            <w:pPr>
              <w:pStyle w:val="Heading4"/>
              <w:rPr>
                <w:sz w:val="20"/>
                <w:szCs w:val="20"/>
              </w:rPr>
            </w:pPr>
            <w:proofErr w:type="spellStart"/>
            <w:r w:rsidRPr="006E5F4B">
              <w:rPr>
                <w:sz w:val="20"/>
                <w:szCs w:val="20"/>
              </w:rPr>
              <w:t>Dalubhasaan</w:t>
            </w:r>
            <w:proofErr w:type="spellEnd"/>
            <w:r w:rsidRPr="006E5F4B">
              <w:rPr>
                <w:sz w:val="20"/>
                <w:szCs w:val="20"/>
              </w:rPr>
              <w:t xml:space="preserve"> ng </w:t>
            </w:r>
            <w:proofErr w:type="spellStart"/>
            <w:r w:rsidRPr="006E5F4B">
              <w:rPr>
                <w:sz w:val="20"/>
                <w:szCs w:val="20"/>
              </w:rPr>
              <w:t>Lungsod</w:t>
            </w:r>
            <w:proofErr w:type="spellEnd"/>
            <w:r w:rsidRPr="006E5F4B">
              <w:rPr>
                <w:sz w:val="20"/>
                <w:szCs w:val="20"/>
              </w:rPr>
              <w:t xml:space="preserve"> ng </w:t>
            </w:r>
            <w:proofErr w:type="spellStart"/>
            <w:r w:rsidRPr="006E5F4B">
              <w:rPr>
                <w:sz w:val="20"/>
                <w:szCs w:val="20"/>
              </w:rPr>
              <w:t>Lucena</w:t>
            </w:r>
            <w:proofErr w:type="spellEnd"/>
          </w:p>
          <w:p w14:paraId="7096E500" w14:textId="77777777" w:rsidR="006E5F4B" w:rsidRPr="00B359E4" w:rsidRDefault="006E5F4B" w:rsidP="006E5F4B">
            <w:pPr>
              <w:pStyle w:val="Date"/>
            </w:pPr>
            <w:r>
              <w:t>June 2014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May 2018</w:t>
            </w:r>
          </w:p>
          <w:p w14:paraId="67DC334C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Cum Laude</w:t>
            </w:r>
          </w:p>
          <w:p w14:paraId="05A8E605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Best in Capstone Project (</w:t>
            </w:r>
            <w:proofErr w:type="spellStart"/>
            <w:r>
              <w:t>Axtaris</w:t>
            </w:r>
            <w:proofErr w:type="spellEnd"/>
            <w:r>
              <w:t>: Anti-Plagiarism Software)</w:t>
            </w:r>
          </w:p>
          <w:p w14:paraId="3B8D0783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Most Promising IT Practitioner</w:t>
            </w:r>
          </w:p>
          <w:p w14:paraId="2C66012F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Best in Software Design</w:t>
            </w:r>
          </w:p>
          <w:p w14:paraId="604844AF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Consistent Dean’s Lister</w:t>
            </w:r>
          </w:p>
          <w:p w14:paraId="4F7FDAE5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BSIT Service Award</w:t>
            </w:r>
          </w:p>
          <w:p w14:paraId="76FD5D8D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BSIT Department Public Information Officer</w:t>
            </w:r>
          </w:p>
          <w:p w14:paraId="54624281" w14:textId="77777777" w:rsidR="006E5F4B" w:rsidRDefault="006E5F4B" w:rsidP="00036450"/>
          <w:p w14:paraId="1AB635B3" w14:textId="1DAEE951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6153BD3B" w14:textId="77777777" w:rsidR="0043117B" w:rsidRDefault="002F559D" w:rsidP="003D442A">
      <w:pPr>
        <w:tabs>
          <w:tab w:val="left" w:pos="990"/>
        </w:tabs>
      </w:pPr>
    </w:p>
    <w:sectPr w:rsidR="0043117B" w:rsidSect="004767FA">
      <w:headerReference w:type="default" r:id="rId12"/>
      <w:pgSz w:w="12242" w:h="18722" w:code="100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24634A" w14:textId="77777777" w:rsidR="002F559D" w:rsidRDefault="002F559D" w:rsidP="000C45FF">
      <w:r>
        <w:separator/>
      </w:r>
    </w:p>
  </w:endnote>
  <w:endnote w:type="continuationSeparator" w:id="0">
    <w:p w14:paraId="4C082712" w14:textId="77777777" w:rsidR="002F559D" w:rsidRDefault="002F559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ECE33B" w14:textId="77777777" w:rsidR="002F559D" w:rsidRDefault="002F559D" w:rsidP="000C45FF">
      <w:r>
        <w:separator/>
      </w:r>
    </w:p>
  </w:footnote>
  <w:footnote w:type="continuationSeparator" w:id="0">
    <w:p w14:paraId="3218FF82" w14:textId="77777777" w:rsidR="002F559D" w:rsidRDefault="002F559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C18F4" w14:textId="77777777" w:rsidR="000C45FF" w:rsidRDefault="000C45FF">
    <w:pPr>
      <w:pStyle w:val="Header"/>
    </w:pPr>
    <w:r>
      <w:rPr>
        <w:noProof/>
        <w:lang w:val="en-PH" w:eastAsia="en-PH"/>
      </w:rPr>
      <w:drawing>
        <wp:anchor distT="0" distB="0" distL="114300" distR="114300" simplePos="0" relativeHeight="251658240" behindDoc="1" locked="0" layoutInCell="1" allowOverlap="1" wp14:anchorId="4D6F4968" wp14:editId="746564AE">
          <wp:simplePos x="0" y="0"/>
          <wp:positionH relativeFrom="page">
            <wp:posOffset>123494</wp:posOffset>
          </wp:positionH>
          <wp:positionV relativeFrom="margin">
            <wp:posOffset>-415925</wp:posOffset>
          </wp:positionV>
          <wp:extent cx="7259320" cy="11516264"/>
          <wp:effectExtent l="0" t="0" r="0" b="9525"/>
          <wp:wrapNone/>
          <wp:docPr id="2" name="Graphic 3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9320" cy="115162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9" type="#_x0000_t75" alt="Phone icon PNG" style="width:267.6pt;height:267.6pt;visibility:visible;mso-wrap-style:square" o:bullet="t">
        <v:imagedata r:id="rId1" o:title="Phone icon PNG"/>
      </v:shape>
    </w:pict>
  </w:numPicBullet>
  <w:abstractNum w:abstractNumId="0" w15:restartNumberingAfterBreak="0">
    <w:nsid w:val="2E275C2D"/>
    <w:multiLevelType w:val="hybridMultilevel"/>
    <w:tmpl w:val="EF262DB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C2051D"/>
    <w:multiLevelType w:val="hybridMultilevel"/>
    <w:tmpl w:val="9D1CB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326E9"/>
    <w:multiLevelType w:val="hybridMultilevel"/>
    <w:tmpl w:val="9E42D6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9714C1"/>
    <w:multiLevelType w:val="hybridMultilevel"/>
    <w:tmpl w:val="BA40B8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E9"/>
    <w:rsid w:val="00036450"/>
    <w:rsid w:val="00050282"/>
    <w:rsid w:val="000743CA"/>
    <w:rsid w:val="00094499"/>
    <w:rsid w:val="000C45FF"/>
    <w:rsid w:val="000E3FD1"/>
    <w:rsid w:val="000E6BB5"/>
    <w:rsid w:val="000E72D5"/>
    <w:rsid w:val="00107C6B"/>
    <w:rsid w:val="00111CE4"/>
    <w:rsid w:val="00112054"/>
    <w:rsid w:val="001465FE"/>
    <w:rsid w:val="00147730"/>
    <w:rsid w:val="001525E1"/>
    <w:rsid w:val="00180329"/>
    <w:rsid w:val="00186E7A"/>
    <w:rsid w:val="0019001F"/>
    <w:rsid w:val="001A74A5"/>
    <w:rsid w:val="001B2ABD"/>
    <w:rsid w:val="001D1A70"/>
    <w:rsid w:val="001E0391"/>
    <w:rsid w:val="001E1759"/>
    <w:rsid w:val="001F1ECC"/>
    <w:rsid w:val="001F727B"/>
    <w:rsid w:val="002400EB"/>
    <w:rsid w:val="00256CF7"/>
    <w:rsid w:val="00281FD5"/>
    <w:rsid w:val="00296A5D"/>
    <w:rsid w:val="002F4F23"/>
    <w:rsid w:val="002F559D"/>
    <w:rsid w:val="0030481B"/>
    <w:rsid w:val="003156FC"/>
    <w:rsid w:val="003254B5"/>
    <w:rsid w:val="003416E9"/>
    <w:rsid w:val="00350D6C"/>
    <w:rsid w:val="00356265"/>
    <w:rsid w:val="0037121F"/>
    <w:rsid w:val="003746A5"/>
    <w:rsid w:val="00391F49"/>
    <w:rsid w:val="003A6B7D"/>
    <w:rsid w:val="003A78A1"/>
    <w:rsid w:val="003B06CA"/>
    <w:rsid w:val="003C35A4"/>
    <w:rsid w:val="003D442A"/>
    <w:rsid w:val="003E1017"/>
    <w:rsid w:val="004071FC"/>
    <w:rsid w:val="00445947"/>
    <w:rsid w:val="004767FA"/>
    <w:rsid w:val="00480BDC"/>
    <w:rsid w:val="004813B3"/>
    <w:rsid w:val="0048234A"/>
    <w:rsid w:val="00496591"/>
    <w:rsid w:val="004C2396"/>
    <w:rsid w:val="004C63E4"/>
    <w:rsid w:val="004D3011"/>
    <w:rsid w:val="00513930"/>
    <w:rsid w:val="005262AC"/>
    <w:rsid w:val="00556B34"/>
    <w:rsid w:val="00557FAF"/>
    <w:rsid w:val="00575545"/>
    <w:rsid w:val="005C1C32"/>
    <w:rsid w:val="005E39D5"/>
    <w:rsid w:val="00600670"/>
    <w:rsid w:val="0062123A"/>
    <w:rsid w:val="00632E52"/>
    <w:rsid w:val="00646E75"/>
    <w:rsid w:val="006771D0"/>
    <w:rsid w:val="006942BF"/>
    <w:rsid w:val="006E5F4B"/>
    <w:rsid w:val="00704036"/>
    <w:rsid w:val="00715FCB"/>
    <w:rsid w:val="00743101"/>
    <w:rsid w:val="007453AA"/>
    <w:rsid w:val="007775E1"/>
    <w:rsid w:val="007867A0"/>
    <w:rsid w:val="007927F5"/>
    <w:rsid w:val="007B61C2"/>
    <w:rsid w:val="00802CA0"/>
    <w:rsid w:val="008A4FC3"/>
    <w:rsid w:val="008C6B4A"/>
    <w:rsid w:val="008E3812"/>
    <w:rsid w:val="008E6CD5"/>
    <w:rsid w:val="00903E20"/>
    <w:rsid w:val="009260CD"/>
    <w:rsid w:val="00952C25"/>
    <w:rsid w:val="00954CDF"/>
    <w:rsid w:val="009A72D1"/>
    <w:rsid w:val="009B634E"/>
    <w:rsid w:val="009B63B9"/>
    <w:rsid w:val="00A054E9"/>
    <w:rsid w:val="00A2118D"/>
    <w:rsid w:val="00A73163"/>
    <w:rsid w:val="00A867B9"/>
    <w:rsid w:val="00AD76E2"/>
    <w:rsid w:val="00B13112"/>
    <w:rsid w:val="00B20152"/>
    <w:rsid w:val="00B23276"/>
    <w:rsid w:val="00B359E4"/>
    <w:rsid w:val="00B50230"/>
    <w:rsid w:val="00B57D98"/>
    <w:rsid w:val="00B70850"/>
    <w:rsid w:val="00B92B4F"/>
    <w:rsid w:val="00B94406"/>
    <w:rsid w:val="00B96280"/>
    <w:rsid w:val="00C00A44"/>
    <w:rsid w:val="00C066B6"/>
    <w:rsid w:val="00C1098A"/>
    <w:rsid w:val="00C111BC"/>
    <w:rsid w:val="00C306D2"/>
    <w:rsid w:val="00C37BA1"/>
    <w:rsid w:val="00C44290"/>
    <w:rsid w:val="00C4674C"/>
    <w:rsid w:val="00C506CF"/>
    <w:rsid w:val="00C633A8"/>
    <w:rsid w:val="00C72BED"/>
    <w:rsid w:val="00C72C08"/>
    <w:rsid w:val="00C9578B"/>
    <w:rsid w:val="00CA72F6"/>
    <w:rsid w:val="00CB0055"/>
    <w:rsid w:val="00D066F5"/>
    <w:rsid w:val="00D2522B"/>
    <w:rsid w:val="00D422DE"/>
    <w:rsid w:val="00D5459D"/>
    <w:rsid w:val="00DA0160"/>
    <w:rsid w:val="00DA1F4D"/>
    <w:rsid w:val="00DB0FC4"/>
    <w:rsid w:val="00DB6CF5"/>
    <w:rsid w:val="00DD0702"/>
    <w:rsid w:val="00DD172A"/>
    <w:rsid w:val="00DD2A03"/>
    <w:rsid w:val="00DD4C9A"/>
    <w:rsid w:val="00E25A26"/>
    <w:rsid w:val="00E4381A"/>
    <w:rsid w:val="00E4551A"/>
    <w:rsid w:val="00E45A24"/>
    <w:rsid w:val="00E55D74"/>
    <w:rsid w:val="00E9527E"/>
    <w:rsid w:val="00EA3E03"/>
    <w:rsid w:val="00EB53B2"/>
    <w:rsid w:val="00ED46A3"/>
    <w:rsid w:val="00EF2C91"/>
    <w:rsid w:val="00F53FA7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F0AF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76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%20Te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B3037A956E4EAAA903C167FEADD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D0F23-FD9A-4642-B36A-6276D397B449}"/>
      </w:docPartPr>
      <w:docPartBody>
        <w:p w:rsidR="007B117B" w:rsidRDefault="00C57A08">
          <w:pPr>
            <w:pStyle w:val="65B3037A956E4EAAA903C167FEADD511"/>
          </w:pPr>
          <w:r w:rsidRPr="00D5459D">
            <w:t>Profile</w:t>
          </w:r>
        </w:p>
      </w:docPartBody>
    </w:docPart>
    <w:docPart>
      <w:docPartPr>
        <w:name w:val="CF9B9EC1D9094D66A7C9458D56A301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EFB660-DC9B-4EAC-9C4F-ADCA3D341D05}"/>
      </w:docPartPr>
      <w:docPartBody>
        <w:p w:rsidR="007B117B" w:rsidRDefault="00C57A08">
          <w:pPr>
            <w:pStyle w:val="CF9B9EC1D9094D66A7C9458D56A301C5"/>
          </w:pPr>
          <w:r w:rsidRPr="00CB0055">
            <w:t>Contact</w:t>
          </w:r>
        </w:p>
      </w:docPartBody>
    </w:docPart>
    <w:docPart>
      <w:docPartPr>
        <w:name w:val="4A70D318068848DB8B452D43D3E14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3D564-270F-4EA6-ACE4-3D0B08828BD5}"/>
      </w:docPartPr>
      <w:docPartBody>
        <w:p w:rsidR="007B117B" w:rsidRDefault="00C57A08">
          <w:pPr>
            <w:pStyle w:val="4A70D318068848DB8B452D43D3E145B3"/>
          </w:pPr>
          <w:r w:rsidRPr="004D3011">
            <w:t>PHONE:</w:t>
          </w:r>
        </w:p>
      </w:docPartBody>
    </w:docPart>
    <w:docPart>
      <w:docPartPr>
        <w:name w:val="AF2B0B207EB94CB19FCA1CBFEA442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E9EF5-3A99-4AFD-93ED-FCACE3860476}"/>
      </w:docPartPr>
      <w:docPartBody>
        <w:p w:rsidR="007B117B" w:rsidRDefault="00C57A08">
          <w:pPr>
            <w:pStyle w:val="AF2B0B207EB94CB19FCA1CBFEA442213"/>
          </w:pPr>
          <w:r w:rsidRPr="004D3011">
            <w:t>WEBSITE:</w:t>
          </w:r>
        </w:p>
      </w:docPartBody>
    </w:docPart>
    <w:docPart>
      <w:docPartPr>
        <w:name w:val="D68FA88AC1A4458DA42BCA41EB7D5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0705A-6EDC-47EB-AD17-30720D37F438}"/>
      </w:docPartPr>
      <w:docPartBody>
        <w:p w:rsidR="007B117B" w:rsidRDefault="00C57A08">
          <w:pPr>
            <w:pStyle w:val="D68FA88AC1A4458DA42BCA41EB7D583E"/>
          </w:pPr>
          <w:r w:rsidRPr="004D3011">
            <w:t>EMAIL:</w:t>
          </w:r>
        </w:p>
      </w:docPartBody>
    </w:docPart>
    <w:docPart>
      <w:docPartPr>
        <w:name w:val="44EE9758480E4B3DBD318D5BACD27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88C2A-9FB8-461B-8C1E-B3EC3A0EEFC1}"/>
      </w:docPartPr>
      <w:docPartBody>
        <w:p w:rsidR="007B117B" w:rsidRDefault="00C57A08">
          <w:pPr>
            <w:pStyle w:val="44EE9758480E4B3DBD318D5BACD277D8"/>
          </w:pPr>
          <w:r w:rsidRPr="00036450">
            <w:t>WORK EXPERIENCE</w:t>
          </w:r>
        </w:p>
      </w:docPartBody>
    </w:docPart>
    <w:docPart>
      <w:docPartPr>
        <w:name w:val="297A48E73AB5434BBAB40018F4886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0CB75-B1F8-40BD-8D5A-8F2DE37B92BC}"/>
      </w:docPartPr>
      <w:docPartBody>
        <w:p w:rsidR="00686803" w:rsidRDefault="0013328E" w:rsidP="0013328E">
          <w:pPr>
            <w:pStyle w:val="297A48E73AB5434BBAB40018F488679A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A08"/>
    <w:rsid w:val="00002900"/>
    <w:rsid w:val="0006554F"/>
    <w:rsid w:val="0013328E"/>
    <w:rsid w:val="001409DB"/>
    <w:rsid w:val="00367BAD"/>
    <w:rsid w:val="00447204"/>
    <w:rsid w:val="004E0E4E"/>
    <w:rsid w:val="00510EE6"/>
    <w:rsid w:val="00582E56"/>
    <w:rsid w:val="00686803"/>
    <w:rsid w:val="007B117B"/>
    <w:rsid w:val="00BD6A75"/>
    <w:rsid w:val="00C57A08"/>
    <w:rsid w:val="00C85F5F"/>
    <w:rsid w:val="00CE0E41"/>
    <w:rsid w:val="00D163B2"/>
    <w:rsid w:val="00D33E0D"/>
    <w:rsid w:val="00F3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D67BF0AD1D4A0FBF1BB956836BB14F">
    <w:name w:val="98D67BF0AD1D4A0FBF1BB956836BB14F"/>
  </w:style>
  <w:style w:type="paragraph" w:customStyle="1" w:styleId="DF0F52A17BBA4294911BE5107AA62040">
    <w:name w:val="DF0F52A17BBA4294911BE5107AA62040"/>
  </w:style>
  <w:style w:type="paragraph" w:customStyle="1" w:styleId="65B3037A956E4EAAA903C167FEADD511">
    <w:name w:val="65B3037A956E4EAAA903C167FEADD511"/>
  </w:style>
  <w:style w:type="paragraph" w:customStyle="1" w:styleId="75247BD54D164D81912B4DEEF9E4999E">
    <w:name w:val="75247BD54D164D81912B4DEEF9E4999E"/>
  </w:style>
  <w:style w:type="paragraph" w:customStyle="1" w:styleId="CF9B9EC1D9094D66A7C9458D56A301C5">
    <w:name w:val="CF9B9EC1D9094D66A7C9458D56A301C5"/>
  </w:style>
  <w:style w:type="paragraph" w:customStyle="1" w:styleId="4A70D318068848DB8B452D43D3E145B3">
    <w:name w:val="4A70D318068848DB8B452D43D3E145B3"/>
  </w:style>
  <w:style w:type="paragraph" w:customStyle="1" w:styleId="5AEE9941F1704039A755461BBDB84EEC">
    <w:name w:val="5AEE9941F1704039A755461BBDB84EEC"/>
  </w:style>
  <w:style w:type="paragraph" w:customStyle="1" w:styleId="AF2B0B207EB94CB19FCA1CBFEA442213">
    <w:name w:val="AF2B0B207EB94CB19FCA1CBFEA442213"/>
  </w:style>
  <w:style w:type="paragraph" w:customStyle="1" w:styleId="C773FB1CD96447D289F7BBBDC290F5D3">
    <w:name w:val="C773FB1CD96447D289F7BBBDC290F5D3"/>
  </w:style>
  <w:style w:type="paragraph" w:customStyle="1" w:styleId="D68FA88AC1A4458DA42BCA41EB7D583E">
    <w:name w:val="D68FA88AC1A4458DA42BCA41EB7D583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391FE5E72C44190826DC53DB96542E4">
    <w:name w:val="2391FE5E72C44190826DC53DB96542E4"/>
  </w:style>
  <w:style w:type="paragraph" w:customStyle="1" w:styleId="A53983BB8AB84BB7B5B63983B738DF4D">
    <w:name w:val="A53983BB8AB84BB7B5B63983B738DF4D"/>
  </w:style>
  <w:style w:type="paragraph" w:customStyle="1" w:styleId="7EE4D1F3DB18493BAC4452BBCB32F6CE">
    <w:name w:val="7EE4D1F3DB18493BAC4452BBCB32F6CE"/>
  </w:style>
  <w:style w:type="paragraph" w:customStyle="1" w:styleId="387E5AC680344AE8BA7D7117F5DEF3E5">
    <w:name w:val="387E5AC680344AE8BA7D7117F5DEF3E5"/>
  </w:style>
  <w:style w:type="paragraph" w:customStyle="1" w:styleId="F3355193FCB4444EB5CE235DF2D0310E">
    <w:name w:val="F3355193FCB4444EB5CE235DF2D0310E"/>
  </w:style>
  <w:style w:type="paragraph" w:customStyle="1" w:styleId="D1F14F07FE444C6F9B10873631690232">
    <w:name w:val="D1F14F07FE444C6F9B10873631690232"/>
  </w:style>
  <w:style w:type="paragraph" w:customStyle="1" w:styleId="ED6F2C37D3E140E2B8606F68E8DDD303">
    <w:name w:val="ED6F2C37D3E140E2B8606F68E8DDD303"/>
  </w:style>
  <w:style w:type="paragraph" w:customStyle="1" w:styleId="38BEC3B0C5064F69B07E24017D2D49C1">
    <w:name w:val="38BEC3B0C5064F69B07E24017D2D49C1"/>
  </w:style>
  <w:style w:type="paragraph" w:customStyle="1" w:styleId="8B60272D6D76406B98F0375B96FB0D8C">
    <w:name w:val="8B60272D6D76406B98F0375B96FB0D8C"/>
  </w:style>
  <w:style w:type="paragraph" w:customStyle="1" w:styleId="9E53896C24584DCFBDD86768A1D1AE3F">
    <w:name w:val="9E53896C24584DCFBDD86768A1D1AE3F"/>
  </w:style>
  <w:style w:type="paragraph" w:customStyle="1" w:styleId="0B409A57F1614B828230F560812AD6E0">
    <w:name w:val="0B409A57F1614B828230F560812AD6E0"/>
  </w:style>
  <w:style w:type="paragraph" w:customStyle="1" w:styleId="485BA37950034818B55664DD4BB007F9">
    <w:name w:val="485BA37950034818B55664DD4BB007F9"/>
  </w:style>
  <w:style w:type="paragraph" w:customStyle="1" w:styleId="789E7CC21CDD442EA2FF72CA3BAFD212">
    <w:name w:val="789E7CC21CDD442EA2FF72CA3BAFD212"/>
  </w:style>
  <w:style w:type="paragraph" w:customStyle="1" w:styleId="5FAB2FE32F3F4398B50557EDDD5EE90F">
    <w:name w:val="5FAB2FE32F3F4398B50557EDDD5EE90F"/>
  </w:style>
  <w:style w:type="paragraph" w:customStyle="1" w:styleId="44EE9758480E4B3DBD318D5BACD277D8">
    <w:name w:val="44EE9758480E4B3DBD318D5BACD277D8"/>
  </w:style>
  <w:style w:type="paragraph" w:customStyle="1" w:styleId="A5075AB6CA9D40E9AD8C795CEA8D5D00">
    <w:name w:val="A5075AB6CA9D40E9AD8C795CEA8D5D00"/>
  </w:style>
  <w:style w:type="paragraph" w:customStyle="1" w:styleId="93CE775E20594968A8E63A1E23E9FF3E">
    <w:name w:val="93CE775E20594968A8E63A1E23E9FF3E"/>
  </w:style>
  <w:style w:type="paragraph" w:customStyle="1" w:styleId="AF01B4FFC63A487A9AC7EB413EECA661">
    <w:name w:val="AF01B4FFC63A487A9AC7EB413EECA661"/>
  </w:style>
  <w:style w:type="paragraph" w:customStyle="1" w:styleId="EA44DB8958334DBFBF6DD66869CAE9F8">
    <w:name w:val="EA44DB8958334DBFBF6DD66869CAE9F8"/>
  </w:style>
  <w:style w:type="paragraph" w:customStyle="1" w:styleId="B7D4EB8457654321A8ACE0B0613757F0">
    <w:name w:val="B7D4EB8457654321A8ACE0B0613757F0"/>
  </w:style>
  <w:style w:type="paragraph" w:customStyle="1" w:styleId="6D32BF27B3A34CD5BA89164518AD84C0">
    <w:name w:val="6D32BF27B3A34CD5BA89164518AD84C0"/>
  </w:style>
  <w:style w:type="paragraph" w:customStyle="1" w:styleId="34F32115D6B44A319DB5C42BF02B81A4">
    <w:name w:val="34F32115D6B44A319DB5C42BF02B81A4"/>
  </w:style>
  <w:style w:type="paragraph" w:customStyle="1" w:styleId="CBBB8108C6EA4B2F81740B594BF6BB4C">
    <w:name w:val="CBBB8108C6EA4B2F81740B594BF6BB4C"/>
  </w:style>
  <w:style w:type="paragraph" w:customStyle="1" w:styleId="531011DE66F6426DA3BD68FDBC0DEA10">
    <w:name w:val="531011DE66F6426DA3BD68FDBC0DEA10"/>
  </w:style>
  <w:style w:type="paragraph" w:customStyle="1" w:styleId="52C5934EBD3346F38E0153D0E7527DCC">
    <w:name w:val="52C5934EBD3346F38E0153D0E7527DCC"/>
  </w:style>
  <w:style w:type="paragraph" w:customStyle="1" w:styleId="4A930206C66940B6BE8D6A2DB4E053D9">
    <w:name w:val="4A930206C66940B6BE8D6A2DB4E053D9"/>
  </w:style>
  <w:style w:type="paragraph" w:customStyle="1" w:styleId="25D08513976644ECA8AFB8C087D4459A">
    <w:name w:val="25D08513976644ECA8AFB8C087D4459A"/>
  </w:style>
  <w:style w:type="paragraph" w:customStyle="1" w:styleId="2CE80B332430441AAE70AA7AFCD15CA6">
    <w:name w:val="2CE80B332430441AAE70AA7AFCD15CA6"/>
  </w:style>
  <w:style w:type="paragraph" w:customStyle="1" w:styleId="18B4DFC4B51843B283C0BDE63DCAA1BD">
    <w:name w:val="18B4DFC4B51843B283C0BDE63DCAA1BD"/>
  </w:style>
  <w:style w:type="paragraph" w:customStyle="1" w:styleId="0778BE80DA5A4828AC1432CAD3658C75">
    <w:name w:val="0778BE80DA5A4828AC1432CAD3658C7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2206124AB3044C582415F059A42F4BE">
    <w:name w:val="72206124AB3044C582415F059A42F4BE"/>
  </w:style>
  <w:style w:type="paragraph" w:customStyle="1" w:styleId="1D0FDB5DDA29481193D0E8654E759971">
    <w:name w:val="1D0FDB5DDA29481193D0E8654E759971"/>
    <w:rsid w:val="00BD6A75"/>
  </w:style>
  <w:style w:type="paragraph" w:customStyle="1" w:styleId="9CE36F0A379F451681A544F2909FEBB3">
    <w:name w:val="9CE36F0A379F451681A544F2909FEBB3"/>
    <w:rsid w:val="0013328E"/>
    <w:rPr>
      <w:lang w:val="en-PH" w:eastAsia="en-PH"/>
    </w:rPr>
  </w:style>
  <w:style w:type="paragraph" w:customStyle="1" w:styleId="297A48E73AB5434BBAB40018F488679A">
    <w:name w:val="297A48E73AB5434BBAB40018F488679A"/>
    <w:rsid w:val="0013328E"/>
    <w:rPr>
      <w:lang w:val="en-PH" w:eastAsia="en-PH"/>
    </w:rPr>
  </w:style>
  <w:style w:type="paragraph" w:customStyle="1" w:styleId="FF3DE3D045004507B66C21D49F4D7736">
    <w:name w:val="FF3DE3D045004507B66C21D49F4D7736"/>
    <w:rsid w:val="0013328E"/>
    <w:rPr>
      <w:lang w:val="en-PH" w:eastAsia="en-PH"/>
    </w:rPr>
  </w:style>
  <w:style w:type="paragraph" w:customStyle="1" w:styleId="1CCB804596444E69AAEE9D682F8FCFF4">
    <w:name w:val="1CCB804596444E69AAEE9D682F8FCFF4"/>
    <w:rsid w:val="0013328E"/>
    <w:rPr>
      <w:lang w:val="en-PH" w:eastAsia="en-PH"/>
    </w:rPr>
  </w:style>
  <w:style w:type="paragraph" w:customStyle="1" w:styleId="8BF29621FCE6424195AF44C5E36398EF">
    <w:name w:val="8BF29621FCE6424195AF44C5E36398EF"/>
    <w:rsid w:val="0013328E"/>
    <w:rPr>
      <w:lang w:val="en-PH" w:eastAsia="en-PH"/>
    </w:rPr>
  </w:style>
  <w:style w:type="paragraph" w:customStyle="1" w:styleId="7796952C28C044EAADA3C85E52DEF499">
    <w:name w:val="7796952C28C044EAADA3C85E52DEF499"/>
    <w:rsid w:val="0013328E"/>
    <w:rPr>
      <w:lang w:val="en-PH" w:eastAsia="en-PH"/>
    </w:rPr>
  </w:style>
  <w:style w:type="paragraph" w:customStyle="1" w:styleId="7640D764880848D4B7E6A687B8E02D24">
    <w:name w:val="7640D764880848D4B7E6A687B8E02D24"/>
    <w:rsid w:val="0013328E"/>
    <w:rPr>
      <w:lang w:val="en-PH" w:eastAsia="en-PH"/>
    </w:rPr>
  </w:style>
  <w:style w:type="paragraph" w:customStyle="1" w:styleId="E35EE6DFFB584F54BF0A2A6C0513C9B4">
    <w:name w:val="E35EE6DFFB584F54BF0A2A6C0513C9B4"/>
    <w:rsid w:val="0013328E"/>
    <w:rPr>
      <w:lang w:val="en-PH" w:eastAsia="en-PH"/>
    </w:rPr>
  </w:style>
  <w:style w:type="paragraph" w:customStyle="1" w:styleId="ED1955FD88AD437FAB38568358905F84">
    <w:name w:val="ED1955FD88AD437FAB38568358905F84"/>
    <w:rsid w:val="0013328E"/>
    <w:rPr>
      <w:lang w:val="en-PH" w:eastAsia="en-PH"/>
    </w:rPr>
  </w:style>
  <w:style w:type="paragraph" w:customStyle="1" w:styleId="8F8D5E072B704DE2ACC7205C879BF7D5">
    <w:name w:val="8F8D5E072B704DE2ACC7205C879BF7D5"/>
    <w:rsid w:val="0013328E"/>
    <w:rPr>
      <w:lang w:val="en-PH" w:eastAsia="en-PH"/>
    </w:rPr>
  </w:style>
  <w:style w:type="paragraph" w:customStyle="1" w:styleId="C179ADB2D6A34F49A2BE9ED81369A43B">
    <w:name w:val="C179ADB2D6A34F49A2BE9ED81369A43B"/>
    <w:rsid w:val="0013328E"/>
    <w:rPr>
      <w:lang w:val="en-PH" w:eastAsia="en-PH"/>
    </w:rPr>
  </w:style>
  <w:style w:type="paragraph" w:customStyle="1" w:styleId="DBA0F60E62134282B2075B3A2AAD6F54">
    <w:name w:val="DBA0F60E62134282B2075B3A2AAD6F54"/>
    <w:rsid w:val="0013328E"/>
    <w:rPr>
      <w:lang w:val="en-PH" w:eastAsia="en-PH"/>
    </w:rPr>
  </w:style>
  <w:style w:type="paragraph" w:customStyle="1" w:styleId="DF80EE361E0646FDA72412EB20287F84">
    <w:name w:val="DF80EE361E0646FDA72412EB20287F84"/>
    <w:rsid w:val="0013328E"/>
    <w:rPr>
      <w:lang w:val="en-PH" w:eastAsia="en-PH"/>
    </w:rPr>
  </w:style>
  <w:style w:type="paragraph" w:customStyle="1" w:styleId="06FC2694AF614E06950FB51CDB746591">
    <w:name w:val="06FC2694AF614E06950FB51CDB746591"/>
    <w:rsid w:val="0013328E"/>
    <w:rPr>
      <w:lang w:val="en-PH" w:eastAsia="en-PH"/>
    </w:rPr>
  </w:style>
  <w:style w:type="paragraph" w:customStyle="1" w:styleId="BF0536FE546C4C5A9820DFF7ED2765A3">
    <w:name w:val="BF0536FE546C4C5A9820DFF7ED2765A3"/>
    <w:rsid w:val="0013328E"/>
    <w:rPr>
      <w:lang w:val="en-PH" w:eastAsia="en-PH"/>
    </w:rPr>
  </w:style>
  <w:style w:type="paragraph" w:customStyle="1" w:styleId="5C1E13AAB2054E48B2F95296E81E0B0A">
    <w:name w:val="5C1E13AAB2054E48B2F95296E81E0B0A"/>
    <w:rsid w:val="0013328E"/>
    <w:rPr>
      <w:lang w:val="en-PH" w:eastAsia="en-P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63C7409-3B6D-4956-8081-9DB51F3AF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2019-10-28T03:53:00Z</dcterms:created>
  <dcterms:modified xsi:type="dcterms:W3CDTF">2024-11-30T10:47:00Z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